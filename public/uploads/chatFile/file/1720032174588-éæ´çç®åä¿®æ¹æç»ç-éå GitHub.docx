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1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-918210</wp:posOffset>
                </wp:positionH>
                <wp:positionV relativeFrom="paragraph">
                  <wp:posOffset>53340</wp:posOffset>
                </wp:positionV>
                <wp:extent cx="6584315" cy="376555"/>
                <wp:effectExtent l="0" t="0" r="14605" b="3810"/>
                <wp:wrapNone/>
                <wp:docPr id="31" name="组合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4315" cy="376555"/>
                          <a:chOff x="6400" y="3930"/>
                          <a:chExt cx="10369" cy="593"/>
                        </a:xfrm>
                      </wpg:grpSpPr>
                      <wps:wsp>
                        <wps:cNvPr id="32" name="椭圆 6"/>
                        <wps:cNvSpPr/>
                        <wps:spPr>
                          <a:xfrm>
                            <a:off x="6718" y="4366"/>
                            <a:ext cx="10051" cy="45"/>
                          </a:xfrm>
                          <a:prstGeom prst="rect">
                            <a:avLst/>
                          </a:prstGeom>
                          <a:solidFill>
                            <a:srgbClr val="CDDEE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33" name="组合 36"/>
                        <wpg:cNvGrpSpPr/>
                        <wpg:grpSpPr>
                          <a:xfrm>
                            <a:off x="6400" y="3991"/>
                            <a:ext cx="2180" cy="532"/>
                            <a:chOff x="6400" y="3991"/>
                            <a:chExt cx="2180" cy="532"/>
                          </a:xfrm>
                        </wpg:grpSpPr>
                        <wps:wsp>
                          <wps:cNvPr id="34" name="椭圆 6"/>
                          <wps:cNvSpPr/>
                          <wps:spPr>
                            <a:xfrm>
                              <a:off x="6404" y="3991"/>
                              <a:ext cx="2176" cy="420"/>
                            </a:xfrm>
                            <a:prstGeom prst="parallelogram">
                              <a:avLst/>
                            </a:prstGeom>
                            <a:solidFill>
                              <a:srgbClr val="305C8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5" name="椭圆 6"/>
                          <wps:cNvSpPr/>
                          <wps:spPr>
                            <a:xfrm flipH="1" flipV="1">
                              <a:off x="6400" y="4410"/>
                              <a:ext cx="278" cy="113"/>
                            </a:xfrm>
                            <a:prstGeom prst="rtTriangle">
                              <a:avLst/>
                            </a:prstGeom>
                            <a:solidFill>
                              <a:srgbClr val="1E3B55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43" name="文本框 11"/>
                        <wps:cNvSpPr txBox="1"/>
                        <wps:spPr>
                          <a:xfrm>
                            <a:off x="6866" y="3930"/>
                            <a:ext cx="1397" cy="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个人信息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2.3pt;margin-top:4.2pt;height:29.65pt;width:518.45pt;z-index:251669504;mso-width-relative:page;mso-height-relative:page;" coordorigin="6400,3930" coordsize="10369,593" o:gfxdata="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">
                <o:lock v:ext="edit" aspectratio="f"/>
                <v:rect id="椭圆 6" o:spid="_x0000_s1026" o:spt="1" style="position:absolute;left:6718;top:4366;height:45;width:10051;v-text-anchor:middle;" fillcolor="#CDDEED" filled="t" stroked="f" coordsize="21600,21600" o:gfxdata="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4zi8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group id="组合 36" o:spid="_x0000_s1026" o:spt="203" style="position:absolute;left:6400;top:3991;height:532;width:2180;" coordorigin="6400,3991" coordsize="2180,532" o:gfxdata="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lpUwK+AAAA2wAAAA8AAAAAAAAAAQAgAAAAIgAAAGRycy9kb3ducmV2Lnht&#10;bFBLAQIUABQAAAAIAIdO4kAzLwWeOwAAADkAAAAVAAAAAAAAAAEAIAAAAA0BAABkcnMvZ3JvdXBz&#10;aGFwZXhtbC54bWxQSwUGAAAAAAYABgBgAQAAygMAAAAA&#10;">
                  <o:lock v:ext="edit" aspectratio="f"/>
                  <v:shape id="椭圆 6" o:spid="_x0000_s1026" o:spt="7" type="#_x0000_t7" style="position:absolute;left:6404;top:3991;height:420;width:2176;v-text-anchor:middle;" fillcolor="#305C86" filled="t" stroked="f" coordsize="21600,21600" o:gfxdata="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CRSPL4A&#10;AADbAAAADwAAAAAAAAABACAAAAAiAAAAZHJzL2Rvd25yZXYueG1sUEsBAhQAFAAAAAgAh07iQDMv&#10;BZ47AAAAOQAAABAAAAAAAAAAAQAgAAAADQEAAGRycy9zaGFwZXhtbC54bWxQSwUGAAAAAAYABgBb&#10;AQAAtwMAAAAA&#10;" adj="1042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椭圆 6" o:spid="_x0000_s1026" o:spt="6" type="#_x0000_t6" style="position:absolute;left:6400;top:4410;flip:x y;height:113;width:278;v-text-anchor:middle;" fillcolor="#1E3B55" filled="t" stroked="f" coordsize="21600,21600" o:gfxdata="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1bG5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</v:group>
                <v:shape id="文本框 11" o:spid="_x0000_s1026" o:spt="202" type="#_x0000_t202" style="position:absolute;left:6866;top:3930;height:495;width:1397;" filled="f" stroked="f" coordsize="21600,21600" o:gfxdata="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EX46r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个人信息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-501015</wp:posOffset>
                </wp:positionH>
                <wp:positionV relativeFrom="paragraph">
                  <wp:posOffset>573405</wp:posOffset>
                </wp:positionV>
                <wp:extent cx="2005330" cy="114363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5330" cy="1143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姓名：郑洁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联系电话：18196576670</w:t>
                            </w:r>
                          </w:p>
                          <w:p>
                            <w:pPr>
                              <w:rPr>
                                <w:rFonts w:hint="default"/>
                                <w:color w:val="404040" w:themeColor="text1" w:themeTint="B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9.45pt;margin-top:45.15pt;height:90.05pt;width:157.9pt;z-index:251661312;mso-width-relative:page;mso-height-relative:page;" filled="f" stroked="f" coordsize="21600,21600" o:gfxdata="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HwkUQbbAAAACgEAAA8AAAAAAAAAAQAgAAAAIgAAAGRy&#10;cy9kb3ducmV2LnhtbFBLAQIUABQAAAAIAIdO4kB0y/kIOwIAAGkEAAAOAAAAAAAAAAEAIAAAACo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姓名：郑洁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联系电话：18196576670</w:t>
                      </w:r>
                    </w:p>
                    <w:p>
                      <w:pPr>
                        <w:rPr>
                          <w:rFonts w:hint="default"/>
                          <w:color w:val="404040" w:themeColor="text1" w:themeTint="B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3427730</wp:posOffset>
                </wp:positionH>
                <wp:positionV relativeFrom="paragraph">
                  <wp:posOffset>-821055</wp:posOffset>
                </wp:positionV>
                <wp:extent cx="321945" cy="123190"/>
                <wp:effectExtent l="0" t="0" r="10160" b="1905"/>
                <wp:wrapNone/>
                <wp:docPr id="67" name="圆角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321945" cy="123190"/>
                        </a:xfrm>
                        <a:prstGeom prst="rect">
                          <a:avLst/>
                        </a:prstGeom>
                        <a:solidFill>
                          <a:srgbClr val="C4DAE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圆角矩形 15" o:spid="_x0000_s1026" o:spt="1" style="position:absolute;left:0pt;flip:y;margin-left:269.9pt;margin-top:-64.65pt;height:9.7pt;width:25.35pt;rotation:-5898240f;z-index:251667456;v-text-anchor:middle;mso-width-relative:page;mso-height-relative:page;" fillcolor="#C4DAEA" filled="t" stroked="f" coordsize="21600,21600" o:gfxdata="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NFofvPcAAAADQEA&#10;AA8AAAAAAAAAAQAgAAAAIgAAAGRycy9kb3ducmV2LnhtbFBLAQIUABQAAAAIAIdO4kBW6ZuYiAIA&#10;AOoEAAAOAAAAAAAAAAEAIAAAACsBAABkcnMvZTJvRG9jLnhtbFBLBQYAAAAABgAGAFkBAAAlBgAA&#10;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1519555</wp:posOffset>
                </wp:positionH>
                <wp:positionV relativeFrom="paragraph">
                  <wp:posOffset>-819785</wp:posOffset>
                </wp:positionV>
                <wp:extent cx="321945" cy="123190"/>
                <wp:effectExtent l="0" t="0" r="10160" b="1905"/>
                <wp:wrapNone/>
                <wp:docPr id="66" name="圆角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321945" cy="123190"/>
                        </a:xfrm>
                        <a:prstGeom prst="rect">
                          <a:avLst/>
                        </a:prstGeom>
                        <a:solidFill>
                          <a:srgbClr val="C4DAE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圆角矩形 15" o:spid="_x0000_s1026" o:spt="1" style="position:absolute;left:0pt;flip:y;margin-left:119.65pt;margin-top:-64.55pt;height:9.7pt;width:25.35pt;rotation:-5898240f;z-index:251666432;v-text-anchor:middle;mso-width-relative:page;mso-height-relative:page;" fillcolor="#C4DAEA" filled="t" stroked="f" coordsize="21600,21600" o:gfxdata="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F2vmEDcAAAADQEA&#10;AA8AAAAAAAAAAQAgAAAAIgAAAGRycy9kb3ducmV2LnhtbFBLAQIUABQAAAAIAIdO4kDSJ+/RiAIA&#10;AOoEAAAOAAAAAAAAAAEAIAAAACsBAABkcnMvZTJvRG9jLnhtbFBLBQYAAAAABgAGAFkBAAAlBgAA&#10;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1898015</wp:posOffset>
                </wp:positionH>
                <wp:positionV relativeFrom="paragraph">
                  <wp:posOffset>-942340</wp:posOffset>
                </wp:positionV>
                <wp:extent cx="1478280" cy="41910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09950" y="-56515"/>
                          <a:ext cx="147828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jc w:val="center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b/>
                                <w:bCs/>
                                <w:color w:val="FFFFFF" w:themeColor="background1"/>
                                <w:spacing w:val="57"/>
                                <w:sz w:val="36"/>
                                <w:szCs w:val="3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FFFFFF" w:themeColor="background1"/>
                                <w:spacing w:val="57"/>
                                <w:sz w:val="36"/>
                                <w:szCs w:val="3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个人简历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9.45pt;margin-top:-74.2pt;height:33pt;width:116.4pt;z-index:251663360;mso-width-relative:page;mso-height-relative:page;" filled="f" stroked="f" coordsize="21600,21600" o:gfxdata="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iRiSg3QAAAAwBAAAPAAAAAAAA&#10;AAEAIAAAACIAAABkcnMvZG93bnJldi54bWxQSwECFAAUAAAACACHTuJAI03pA0YCAABxBAAADgAA&#10;AAAAAAABACAAAAAs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jc w:val="center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b/>
                          <w:bCs/>
                          <w:color w:val="FFFFFF" w:themeColor="background1"/>
                          <w:spacing w:val="57"/>
                          <w:sz w:val="36"/>
                          <w:szCs w:val="36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FFFFFF" w:themeColor="background1"/>
                          <w:spacing w:val="57"/>
                          <w:sz w:val="36"/>
                          <w:szCs w:val="36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个人简历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2414905</wp:posOffset>
                </wp:positionH>
                <wp:positionV relativeFrom="paragraph">
                  <wp:posOffset>-1576705</wp:posOffset>
                </wp:positionV>
                <wp:extent cx="445135" cy="1713865"/>
                <wp:effectExtent l="0" t="0" r="635" b="12065"/>
                <wp:wrapNone/>
                <wp:docPr id="4" name="圆角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3604895" y="-349885"/>
                          <a:ext cx="445135" cy="1713865"/>
                        </a:xfrm>
                        <a:prstGeom prst="homePlate">
                          <a:avLst>
                            <a:gd name="adj" fmla="val 22895"/>
                          </a:avLst>
                        </a:prstGeom>
                        <a:solidFill>
                          <a:srgbClr val="305C8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圆角矩形 15" o:spid="_x0000_s1026" o:spt="15" type="#_x0000_t15" style="position:absolute;left:0pt;flip:y;margin-left:190.15pt;margin-top:-124.15pt;height:134.95pt;width:35.05pt;rotation:-5898240f;z-index:251662336;v-text-anchor:middle;mso-width-relative:page;mso-height-relative:page;" fillcolor="#305C86" filled="t" stroked="f" coordsize="21600,21600" o:gfxdata="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" adj="16655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946785</wp:posOffset>
                </wp:positionH>
                <wp:positionV relativeFrom="paragraph">
                  <wp:posOffset>-38100</wp:posOffset>
                </wp:positionV>
                <wp:extent cx="1401445" cy="1067435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1445" cy="10674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汉仪旗黑-55简" w:hAnsi="汉仪旗黑-55简" w:eastAsia="汉仪旗黑-55简" w:cs="汉仪旗黑-55简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4.55pt;margin-top:-3pt;height:84.05pt;width:110.35pt;z-index:251659264;mso-width-relative:page;mso-height-relative:page;" filled="f" stroked="f" coordsize="21600,21600" o:gfxdata="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OjqPrNoAAAAKAQAADwAAAAAAAAABACAAAAAiAAAAZHJz&#10;L2Rvd25yZXYueG1sUEsBAhQAFAAAAAgAh07iQJZO3Xs7AgAAZwQAAA4AAAAAAAAAAQAgAAAAKQ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汉仪旗黑-55简" w:hAnsi="汉仪旗黑-55简" w:eastAsia="汉仪旗黑-55简" w:cs="汉仪旗黑-55简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1774825</wp:posOffset>
                </wp:positionH>
                <wp:positionV relativeFrom="paragraph">
                  <wp:posOffset>166370</wp:posOffset>
                </wp:positionV>
                <wp:extent cx="3973830" cy="1153160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3830" cy="1153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学历：广西师范大学 软件工程 统招一本 （2021-2025）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邮箱：3426571530@qq.com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9.75pt;margin-top:13.1pt;height:90.8pt;width:312.9pt;z-index:251660288;mso-width-relative:page;mso-height-relative:page;" filled="f" stroked="f" coordsize="21600,21600" o:gfxdata="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Bwt0l/aAAAACgEAAA8AAAAAAAAAAQAgAAAAIgAA&#10;AGRycy9kb3ducmV2LnhtbFBLAQIUABQAAAAIAIdO4kDoSTsCPwIAAGkEAAAOAAAAAAAAAAEAIAAA&#10;ACk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学历：广西师范大学 软件工程 统招一本 （2021-2025）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邮箱：3426571530@qq.com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-894715</wp:posOffset>
                </wp:positionH>
                <wp:positionV relativeFrom="paragraph">
                  <wp:posOffset>94615</wp:posOffset>
                </wp:positionV>
                <wp:extent cx="6584315" cy="376555"/>
                <wp:effectExtent l="0" t="0" r="14605" b="3810"/>
                <wp:wrapNone/>
                <wp:docPr id="3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4315" cy="376555"/>
                          <a:chOff x="6400" y="3930"/>
                          <a:chExt cx="10369" cy="593"/>
                        </a:xfrm>
                      </wpg:grpSpPr>
                      <wps:wsp>
                        <wps:cNvPr id="6" name="椭圆 6"/>
                        <wps:cNvSpPr/>
                        <wps:spPr>
                          <a:xfrm>
                            <a:off x="6718" y="4366"/>
                            <a:ext cx="10051" cy="45"/>
                          </a:xfrm>
                          <a:prstGeom prst="rect">
                            <a:avLst/>
                          </a:prstGeom>
                          <a:solidFill>
                            <a:srgbClr val="CDDEE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7" name="组合 36"/>
                        <wpg:cNvGrpSpPr/>
                        <wpg:grpSpPr>
                          <a:xfrm>
                            <a:off x="6400" y="3991"/>
                            <a:ext cx="2180" cy="532"/>
                            <a:chOff x="6400" y="3991"/>
                            <a:chExt cx="2180" cy="532"/>
                          </a:xfrm>
                        </wpg:grpSpPr>
                        <wps:wsp>
                          <wps:cNvPr id="8" name="椭圆 6"/>
                          <wps:cNvSpPr/>
                          <wps:spPr>
                            <a:xfrm>
                              <a:off x="6404" y="3991"/>
                              <a:ext cx="2176" cy="420"/>
                            </a:xfrm>
                            <a:prstGeom prst="parallelogram">
                              <a:avLst/>
                            </a:prstGeom>
                            <a:solidFill>
                              <a:srgbClr val="305C8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9" name="椭圆 6"/>
                          <wps:cNvSpPr/>
                          <wps:spPr>
                            <a:xfrm flipH="1" flipV="1">
                              <a:off x="6400" y="4410"/>
                              <a:ext cx="278" cy="113"/>
                            </a:xfrm>
                            <a:prstGeom prst="rtTriangle">
                              <a:avLst/>
                            </a:prstGeom>
                            <a:solidFill>
                              <a:srgbClr val="1E3B55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10" name="文本框 11"/>
                        <wps:cNvSpPr txBox="1"/>
                        <wps:spPr>
                          <a:xfrm>
                            <a:off x="6866" y="3930"/>
                            <a:ext cx="1397" cy="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技术专长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0.45pt;margin-top:7.45pt;height:29.65pt;width:518.45pt;z-index:251676672;mso-width-relative:page;mso-height-relative:page;" coordorigin="6400,3930" coordsize="10369,593" o:gfxdata="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">
                <o:lock v:ext="edit" aspectratio="f"/>
                <v:rect id="椭圆 6" o:spid="_x0000_s1026" o:spt="1" style="position:absolute;left:6718;top:4366;height:45;width:10051;v-text-anchor:middle;" fillcolor="#CDDEED" filled="t" stroked="f" coordsize="21600,21600" o:gfxdata="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pHDrbsAAADa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group id="组合 36" o:spid="_x0000_s1026" o:spt="203" style="position:absolute;left:6400;top:3991;height:532;width:2180;" coordorigin="6400,3991" coordsize="2180,532" o:gfxdata="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Otscpe+AAAA2gAAAA8AAAAAAAAAAQAgAAAAIgAAAGRycy9kb3ducmV2Lnht&#10;bFBLAQIUABQAAAAIAIdO4kAzLwWeOwAAADkAAAAVAAAAAAAAAAEAIAAAAA0BAABkcnMvZ3JvdXBz&#10;aGFwZXhtbC54bWxQSwUGAAAAAAYABgBgAQAAygMAAAAA&#10;">
                  <o:lock v:ext="edit" aspectratio="f"/>
                  <v:shape id="椭圆 6" o:spid="_x0000_s1026" o:spt="7" type="#_x0000_t7" style="position:absolute;left:6404;top:3991;height:420;width:2176;v-text-anchor:middle;" fillcolor="#305C86" filled="t" stroked="f" coordsize="21600,21600" o:gfxdata="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+3OejugAAANoA&#10;AAAPAAAAAAAAAAEAIAAAACIAAABkcnMvZG93bnJldi54bWxQSwECFAAUAAAACACHTuJAMy8FnjsA&#10;AAA5AAAAEAAAAAAAAAABACAAAAAJAQAAZHJzL3NoYXBleG1sLnhtbFBLBQYAAAAABgAGAFsBAACz&#10;AwAAAAA=&#10;" adj="1042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椭圆 6" o:spid="_x0000_s1026" o:spt="6" type="#_x0000_t6" style="position:absolute;left:6400;top:4410;flip:x y;height:113;width:278;v-text-anchor:middle;" fillcolor="#1E3B55" filled="t" stroked="f" coordsize="21600,21600" o:gfxdata="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6gNf7sAAADa&#10;AAAADwAAAAAAAAABACAAAAAiAAAAZHJzL2Rvd25yZXYueG1sUEsBAhQAFAAAAAgAh07iQDMvBZ47&#10;AAAAOQAAABAAAAAAAAAAAQAgAAAACgEAAGRycy9zaGFwZXhtbC54bWxQSwUGAAAAAAYABgBbAQAA&#10;tAMAAAAA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</v:group>
                <v:shape id="文本框 11" o:spid="_x0000_s1026" o:spt="202" type="#_x0000_t202" style="position:absolute;left:6866;top:3930;height:495;width:1397;" filled="f" stroked="f" coordsize="21600,21600" o:gfxdata="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skSYC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技术专长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-436245</wp:posOffset>
                </wp:positionH>
                <wp:positionV relativeFrom="paragraph">
                  <wp:posOffset>66040</wp:posOffset>
                </wp:positionV>
                <wp:extent cx="6064885" cy="3278505"/>
                <wp:effectExtent l="4445" t="4445" r="11430" b="889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06755" y="2763520"/>
                          <a:ext cx="6064885" cy="32785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bidi w:val="0"/>
                              <w:ind w:left="420" w:leftChars="0" w:hanging="420" w:firstLineChars="0"/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</w:rPr>
                              <w:t>熟悉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  <w:t>HTML5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</w:rPr>
                              <w:t>、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  <w:t>CSS3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</w:rPr>
                              <w:t>、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  <w:t>Less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</w:rPr>
                              <w:t>等前端基本技术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bidi w:val="0"/>
                              <w:ind w:left="420" w:leftChars="0" w:hanging="420" w:firstLineChars="0"/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</w:rPr>
                              <w:t>熟悉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  <w:t>J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  <w:t>avaScript (es6+)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</w:rPr>
                              <w:t>例如：作用域、事件循环、原型链等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bidi w:val="0"/>
                              <w:ind w:left="420" w:leftChars="0" w:hanging="420" w:firstLineChars="0"/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</w:rPr>
                              <w:t>熟悉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  <w:t>Vue3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</w:rPr>
                              <w:t>、灵活使用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  <w:t>Vue全家桶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</w:rPr>
                              <w:t>进行项目开发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bidi w:val="0"/>
                              <w:ind w:left="420" w:leftChars="0" w:hanging="420" w:firstLineChars="0"/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  <w:t>灵活使用常用的UI库，如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Element Plus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  <w:t>、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Ant Design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  <w:t>等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bidi w:val="0"/>
                              <w:ind w:left="420" w:leftChars="0" w:hanging="420" w:firstLineChars="0"/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</w:rPr>
                              <w:t>了解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  <w:t>Node.js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  <w:t>使用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express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  <w:t>开发过完整后台接口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bidi w:val="0"/>
                              <w:ind w:left="420" w:leftChars="0" w:hanging="420" w:firstLineChars="0"/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  <w:t>了解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 xml:space="preserve">Uniapp ,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使用其开发过小程序与APP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bidi w:val="0"/>
                              <w:ind w:left="420" w:leftChars="0" w:hanging="420" w:firstLineChars="0"/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</w:rPr>
                              <w:t>了解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  <w:t>Webpack、Vite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</w:rPr>
                              <w:t>构建工具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bidi w:val="0"/>
                              <w:ind w:left="420" w:leftChars="0" w:hanging="420" w:firstLineChars="0"/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  <w:t>了解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 xml:space="preserve">linux、nginx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  <w:t>, 有过项目部署上线经验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4.35pt;margin-top:5.2pt;height:258.15pt;width:477.55pt;z-index:251677696;mso-width-relative:page;mso-height-relative:page;" fillcolor="#FFFFFF [3212]" filled="t" stroked="t" coordsize="21600,21600" o:gfxdata="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YVblDNgAAAAKAQAADwAAAAAAAAABACAAAAAiAAAAZHJzL2Rvd25yZXYueG1sUEsBAhQAFAAAAAgA&#10;h07iQGV24BxeAgAAxgQAAA4AAAAAAAAAAQAgAAAAJwEAAGRycy9lMm9Eb2MueG1sUEsFBgAAAAAG&#10;AAYAWQEAAPcFAAAAAA==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1"/>
                        </w:numPr>
                        <w:bidi w:val="0"/>
                        <w:ind w:left="420" w:leftChars="0" w:hanging="420" w:firstLineChars="0"/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</w:rPr>
                        <w:t>熟悉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</w:rPr>
                        <w:t>HTML5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</w:rPr>
                        <w:t>、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</w:rPr>
                        <w:t>CSS3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</w:rPr>
                        <w:t>、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</w:rPr>
                        <w:t>Less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</w:rPr>
                        <w:t>等前端基本技术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bidi w:val="0"/>
                        <w:ind w:left="420" w:leftChars="0" w:hanging="420" w:firstLineChars="0"/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</w:rPr>
                        <w:t>熟悉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  <w:t>J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</w:rPr>
                        <w:t>avaScript (es6+)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</w:rPr>
                        <w:t>,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</w:rPr>
                        <w:t>例如：作用域、事件循环、原型链等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bidi w:val="0"/>
                        <w:ind w:left="420" w:leftChars="0" w:hanging="420" w:firstLineChars="0"/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</w:rPr>
                        <w:t>熟悉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</w:rPr>
                        <w:t>Vue3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</w:rPr>
                        <w:t>、灵活使用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</w:rPr>
                        <w:t>Vue全家桶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</w:rPr>
                        <w:t>进行项目开发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bidi w:val="0"/>
                        <w:ind w:left="420" w:leftChars="0" w:hanging="420" w:firstLineChars="0"/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  <w:t>灵活使用常用的UI库，如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Element Plus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  <w:t>、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Ant Design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  <w:t>等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bidi w:val="0"/>
                        <w:ind w:left="420" w:leftChars="0" w:hanging="420" w:firstLineChars="0"/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</w:rPr>
                        <w:t>了解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</w:rPr>
                        <w:t>Node.js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lang w:eastAsia="zh-CN"/>
                        </w:rPr>
                        <w:t>，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  <w:t>使用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express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  <w:t>开发过完整后台接口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bidi w:val="0"/>
                        <w:ind w:left="420" w:leftChars="0" w:hanging="420" w:firstLineChars="0"/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  <w:t>了解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 xml:space="preserve">Uniapp , 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使用其开发过小程序与APP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bidi w:val="0"/>
                        <w:ind w:left="420" w:leftChars="0" w:hanging="420" w:firstLineChars="0"/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</w:rPr>
                        <w:t>了解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</w:rPr>
                        <w:t>Webpack、Vite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</w:rPr>
                        <w:t>构建工具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bidi w:val="0"/>
                        <w:ind w:left="420" w:leftChars="0" w:hanging="420" w:firstLineChars="0"/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  <w:t>了解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 xml:space="preserve">linux、nginx 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  <w:t>, 有过项目部署上线经验</w:t>
                      </w:r>
                    </w:p>
                    <w:p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bidi w:val="0"/>
        <w:rPr>
          <w:lang w:val="en-US" w:eastAsia="zh-CN"/>
        </w:rPr>
      </w:pPr>
    </w:p>
    <w:p>
      <w:pPr>
        <w:tabs>
          <w:tab w:val="left" w:pos="2420"/>
        </w:tabs>
        <w:bidi w:val="0"/>
        <w:jc w:val="left"/>
        <w:rPr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-955675</wp:posOffset>
                </wp:positionH>
                <wp:positionV relativeFrom="paragraph">
                  <wp:posOffset>2854325</wp:posOffset>
                </wp:positionV>
                <wp:extent cx="6584315" cy="376555"/>
                <wp:effectExtent l="0" t="0" r="14605" b="3810"/>
                <wp:wrapNone/>
                <wp:docPr id="55" name="组合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4315" cy="376555"/>
                          <a:chOff x="6400" y="3930"/>
                          <a:chExt cx="10369" cy="593"/>
                        </a:xfrm>
                      </wpg:grpSpPr>
                      <wps:wsp>
                        <wps:cNvPr id="57" name="椭圆 6"/>
                        <wps:cNvSpPr/>
                        <wps:spPr>
                          <a:xfrm>
                            <a:off x="6718" y="4366"/>
                            <a:ext cx="10051" cy="45"/>
                          </a:xfrm>
                          <a:prstGeom prst="rect">
                            <a:avLst/>
                          </a:prstGeom>
                          <a:solidFill>
                            <a:srgbClr val="CDDEE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58" name="组合 36"/>
                        <wpg:cNvGrpSpPr/>
                        <wpg:grpSpPr>
                          <a:xfrm>
                            <a:off x="6400" y="3991"/>
                            <a:ext cx="2180" cy="532"/>
                            <a:chOff x="6400" y="3991"/>
                            <a:chExt cx="2180" cy="532"/>
                          </a:xfrm>
                        </wpg:grpSpPr>
                        <wps:wsp>
                          <wps:cNvPr id="59" name="椭圆 6"/>
                          <wps:cNvSpPr/>
                          <wps:spPr>
                            <a:xfrm>
                              <a:off x="6404" y="3991"/>
                              <a:ext cx="2176" cy="420"/>
                            </a:xfrm>
                            <a:prstGeom prst="parallelogram">
                              <a:avLst/>
                            </a:prstGeom>
                            <a:solidFill>
                              <a:srgbClr val="305C8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61" name="椭圆 6"/>
                          <wps:cNvSpPr/>
                          <wps:spPr>
                            <a:xfrm flipH="1" flipV="1">
                              <a:off x="6400" y="4410"/>
                              <a:ext cx="278" cy="113"/>
                            </a:xfrm>
                            <a:prstGeom prst="rtTriangle">
                              <a:avLst/>
                            </a:prstGeom>
                            <a:solidFill>
                              <a:srgbClr val="1E3B55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63" name="文本框 11"/>
                        <wps:cNvSpPr txBox="1"/>
                        <wps:spPr>
                          <a:xfrm>
                            <a:off x="6866" y="3930"/>
                            <a:ext cx="1397" cy="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教育经历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5.25pt;margin-top:224.75pt;height:29.65pt;width:518.45pt;z-index:251665408;mso-width-relative:page;mso-height-relative:page;" coordorigin="6400,3930" coordsize="10369,593" o:gfxdata="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">
                <o:lock v:ext="edit" aspectratio="f"/>
                <v:rect id="椭圆 6" o:spid="_x0000_s1026" o:spt="1" style="position:absolute;left:6718;top:4366;height:45;width:10051;v-text-anchor:middle;" fillcolor="#CDDEED" filled="t" stroked="f" coordsize="21600,21600" o:gfxdata="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6S36E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group id="组合 36" o:spid="_x0000_s1026" o:spt="203" style="position:absolute;left:6400;top:3991;height:532;width:2180;" coordorigin="6400,3991" coordsize="2180,532" o:gfxdata="UEsDBAoAAAAAAIdO4kAAAAAAAAAAAAAAAAAEAAAAZHJzL1BLAwQUAAAACACHTuJAmhIk07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tj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mhIk07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椭圆 6" o:spid="_x0000_s1026" o:spt="7" type="#_x0000_t7" style="position:absolute;left:6404;top:3991;height:420;width:2176;v-text-anchor:middle;" fillcolor="#305C86" filled="t" stroked="f" coordsize="21600,21600" o:gfxdata="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/oYAr4A&#10;AADbAAAADwAAAAAAAAABACAAAAAiAAAAZHJzL2Rvd25yZXYueG1sUEsBAhQAFAAAAAgAh07iQDMv&#10;BZ47AAAAOQAAABAAAAAAAAAAAQAgAAAADQEAAGRycy9zaGFwZXhtbC54bWxQSwUGAAAAAAYABgBb&#10;AQAAtwMAAAAA&#10;" adj="1042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椭圆 6" o:spid="_x0000_s1026" o:spt="6" type="#_x0000_t6" style="position:absolute;left:6400;top:4410;flip:x y;height:113;width:278;v-text-anchor:middle;" fillcolor="#1E3B55" filled="t" stroked="f" coordsize="21600,21600" o:gfxdata="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12Yp7sAAADb&#10;AAAADwAAAAAAAAABACAAAAAiAAAAZHJzL2Rvd25yZXYueG1sUEsBAhQAFAAAAAgAh07iQDMvBZ47&#10;AAAAOQAAABAAAAAAAAAAAQAgAAAACgEAAGRycy9zaGFwZXhtbC54bWxQSwUGAAAAAAYABgBbAQAA&#10;tAMAAAAA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</v:group>
                <v:shape id="文本框 11" o:spid="_x0000_s1026" o:spt="202" type="#_x0000_t202" style="position:absolute;left:6866;top:3930;height:495;width:1397;" filled="f" stroked="f" coordsize="21600,21600" o:gfxdata="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PwpIq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教育经历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-546735</wp:posOffset>
                </wp:positionH>
                <wp:positionV relativeFrom="paragraph">
                  <wp:posOffset>3216275</wp:posOffset>
                </wp:positionV>
                <wp:extent cx="6136640" cy="1196340"/>
                <wp:effectExtent l="4445" t="4445" r="15875" b="18415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80390" y="2277745"/>
                          <a:ext cx="6136640" cy="1196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default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广西师范大学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        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 xml:space="preserve">软件工程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   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2021.09 - 2025.06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GPA专业前20%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rPr>
                                <w:rFonts w:hint="default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英语四级已过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3.05pt;margin-top:253.25pt;height:94.2pt;width:483.2pt;z-index:251668480;mso-width-relative:page;mso-height-relative:page;" fillcolor="#FFFFFF [3201]" filled="t" stroked="t" coordsize="21600,21600" o:gfxdata="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OgrmFXaAAAACwEAAA8AAAAAAAAAAQAgAAAAIgAAAGRycy9kb3ducmV2LnhtbFBLAQIUABQAAAAI&#10;AIdO4kBax/ZCXQIAAMYEAAAOAAAAAAAAAAEAIAAAACkBAABkcnMvZTJvRG9jLnhtbFBLBQYAAAAA&#10;BgAGAFkBAAD4BQAAAAA=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default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广西师范大学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  <w:t xml:space="preserve">               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 xml:space="preserve">软件工程 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  <w:t xml:space="preserve">          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2021.09 - 2025.06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GPA专业前20%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rPr>
                          <w:rFonts w:hint="default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英语四级已过</w:t>
                      </w:r>
                    </w:p>
                    <w:p>
                      <w:pPr>
                        <w:jc w:val="both"/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-923925</wp:posOffset>
                </wp:positionH>
                <wp:positionV relativeFrom="paragraph">
                  <wp:posOffset>4627245</wp:posOffset>
                </wp:positionV>
                <wp:extent cx="6584315" cy="376555"/>
                <wp:effectExtent l="0" t="0" r="14605" b="3810"/>
                <wp:wrapNone/>
                <wp:docPr id="38" name="组合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4315" cy="376555"/>
                          <a:chOff x="6400" y="3930"/>
                          <a:chExt cx="10369" cy="593"/>
                        </a:xfrm>
                      </wpg:grpSpPr>
                      <wps:wsp>
                        <wps:cNvPr id="39" name="椭圆 6"/>
                        <wps:cNvSpPr/>
                        <wps:spPr>
                          <a:xfrm>
                            <a:off x="6718" y="4366"/>
                            <a:ext cx="10051" cy="45"/>
                          </a:xfrm>
                          <a:prstGeom prst="rect">
                            <a:avLst/>
                          </a:prstGeom>
                          <a:solidFill>
                            <a:srgbClr val="CDDEE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40" name="组合 36"/>
                        <wpg:cNvGrpSpPr/>
                        <wpg:grpSpPr>
                          <a:xfrm>
                            <a:off x="6400" y="3991"/>
                            <a:ext cx="2180" cy="532"/>
                            <a:chOff x="6400" y="3991"/>
                            <a:chExt cx="2180" cy="532"/>
                          </a:xfrm>
                        </wpg:grpSpPr>
                        <wps:wsp>
                          <wps:cNvPr id="41" name="椭圆 6"/>
                          <wps:cNvSpPr/>
                          <wps:spPr>
                            <a:xfrm>
                              <a:off x="6404" y="3991"/>
                              <a:ext cx="2176" cy="420"/>
                            </a:xfrm>
                            <a:prstGeom prst="parallelogram">
                              <a:avLst/>
                            </a:prstGeom>
                            <a:solidFill>
                              <a:srgbClr val="305C8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2" name="椭圆 6"/>
                          <wps:cNvSpPr/>
                          <wps:spPr>
                            <a:xfrm flipH="1" flipV="1">
                              <a:off x="6400" y="4410"/>
                              <a:ext cx="278" cy="113"/>
                            </a:xfrm>
                            <a:prstGeom prst="rtTriangle">
                              <a:avLst/>
                            </a:prstGeom>
                            <a:solidFill>
                              <a:srgbClr val="1E3B55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44" name="文本框 11"/>
                        <wps:cNvSpPr txBox="1"/>
                        <wps:spPr>
                          <a:xfrm>
                            <a:off x="6878" y="3930"/>
                            <a:ext cx="1397" cy="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项目经验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2.75pt;margin-top:364.35pt;height:29.65pt;width:518.45pt;z-index:251664384;mso-width-relative:page;mso-height-relative:page;" coordorigin="6400,3930" coordsize="10369,593" o:gfxdata="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">
                <o:lock v:ext="edit" aspectratio="f"/>
                <v:rect id="椭圆 6" o:spid="_x0000_s1026" o:spt="1" style="position:absolute;left:6718;top:4366;height:45;width:10051;v-text-anchor:middle;" fillcolor="#CDDEED" filled="t" stroked="f" coordsize="21600,21600" o:gfxdata="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R6rN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group id="组合 36" o:spid="_x0000_s1026" o:spt="203" style="position:absolute;left:6400;top:3991;height:532;width:2180;" coordorigin="6400,3991" coordsize="2180,532" o:gfxdata="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OG9vgi7AAAA2wAAAA8AAAAAAAAAAQAgAAAAIgAAAGRycy9kb3ducmV2LnhtbFBL&#10;AQIUABQAAAAIAIdO4kAzLwWeOwAAADkAAAAVAAAAAAAAAAEAIAAAAAoBAABkcnMvZ3JvdXBzaGFw&#10;ZXhtbC54bWxQSwUGAAAAAAYABgBgAQAAxwMAAAAA&#10;">
                  <o:lock v:ext="edit" aspectratio="f"/>
                  <v:shape id="椭圆 6" o:spid="_x0000_s1026" o:spt="7" type="#_x0000_t7" style="position:absolute;left:6404;top:3991;height:420;width:2176;v-text-anchor:middle;" fillcolor="#305C86" filled="t" stroked="f" coordsize="21600,21600" o:gfxdata="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FWC2b4A&#10;AADbAAAADwAAAAAAAAABACAAAAAiAAAAZHJzL2Rvd25yZXYueG1sUEsBAhQAFAAAAAgAh07iQDMv&#10;BZ47AAAAOQAAABAAAAAAAAAAAQAgAAAADQEAAGRycy9zaGFwZXhtbC54bWxQSwUGAAAAAAYABgBb&#10;AQAAtwMAAAAA&#10;" adj="1042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椭圆 6" o:spid="_x0000_s1026" o:spt="6" type="#_x0000_t6" style="position:absolute;left:6400;top:4410;flip:x y;height:113;width:278;v-text-anchor:middle;" fillcolor="#1E3B55" filled="t" stroked="f" coordsize="21600,21600" o:gfxdata="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A6WrC8AAAA&#10;2wAAAA8AAAAAAAAAAQAgAAAAIgAAAGRycy9kb3ducmV2LnhtbFBLAQIUABQAAAAIAIdO4kAzLwWe&#10;OwAAADkAAAAQAAAAAAAAAAEAIAAAAAsBAABkcnMvc2hhcGV4bWwueG1sUEsFBgAAAAAGAAYAWwEA&#10;ALU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</v:group>
                <v:shape id="文本框 11" o:spid="_x0000_s1026" o:spt="202" type="#_x0000_t202" style="position:absolute;left:6878;top:3930;height:495;width:1397;" filled="f" stroked="f" coordsize="21600,21600" o:gfxdata="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rGCe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项目经验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-599440</wp:posOffset>
                </wp:positionH>
                <wp:positionV relativeFrom="paragraph">
                  <wp:posOffset>4982845</wp:posOffset>
                </wp:positionV>
                <wp:extent cx="6255385" cy="1666240"/>
                <wp:effectExtent l="4445" t="4445" r="19050" b="571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5940" y="4676140"/>
                          <a:ext cx="6255385" cy="166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8"/>
                                <w:szCs w:val="28"/>
                                <w:lang w:val="en-US" w:eastAsia="zh-CN"/>
                              </w:rPr>
                              <w:t>项目一: 【学校项目】旅游陪玩平台（2024.02-2021.04）</w:t>
                            </w:r>
                          </w:p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描述：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一个主要运行在PC端的一个旅游陪玩网站 </w:t>
                            </w:r>
                          </w:p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技术栈：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Vue全家桶+Vite+NodeJs+MongoDB+Ant Design+Socket.IO</w:t>
                            </w:r>
                          </w:p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团队规模：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研发5人，前端2人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7.2pt;margin-top:392.35pt;height:131.2pt;width:492.55pt;z-index:251675648;mso-width-relative:page;mso-height-relative:page;" fillcolor="#FFFFFF [3201]" filled="t" stroked="t" coordsize="21600,21600" o:gfxdata="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CCARI22gAAAAwBAAAPAAAAAAAAAAEAIAAAACIAAABkcnMvZG93bnJldi54bWxQSwECFAAUAAAA&#10;CACHTuJAD00FyF4CAADEBAAADgAAAAAAAAABACAAAAApAQAAZHJzL2Uyb0RvYy54bWxQSwUGAAAA&#10;AAYABgBZAQAA+QUAAAAA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8"/>
                          <w:szCs w:val="28"/>
                          <w:lang w:val="en-US" w:eastAsia="zh-CN"/>
                        </w:rPr>
                        <w:t>项目一: 【学校项目】旅游陪玩平台（2024.02-2021.04）</w:t>
                      </w:r>
                    </w:p>
                    <w:p>
                      <w:pPr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描述：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一个主要运行在PC端的一个旅游陪玩网站 </w:t>
                      </w:r>
                    </w:p>
                    <w:p>
                      <w:pPr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技术栈：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Vue全家桶+Vite+NodeJs+MongoDB+Ant Design+Socket.IO</w:t>
                      </w:r>
                    </w:p>
                    <w:p>
                      <w:pP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团队规模：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研发5人，前端2人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sz w:val="21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-393700</wp:posOffset>
                </wp:positionH>
                <wp:positionV relativeFrom="paragraph">
                  <wp:posOffset>4451985</wp:posOffset>
                </wp:positionV>
                <wp:extent cx="5955030" cy="4015740"/>
                <wp:effectExtent l="4445" t="4445" r="14605" b="18415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21410" y="1013460"/>
                          <a:ext cx="5955030" cy="40157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8"/>
                                <w:szCs w:val="28"/>
                                <w:lang w:val="en-US" w:eastAsia="zh-CN"/>
                              </w:rPr>
                              <w:t>项目二: 【个人项目】个人博客（2023.12-2024.02）</w:t>
                            </w:r>
                          </w:p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描述：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分享我的技术与生活的网站 (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u w:val="none"/>
                                <w:lang w:val="en-US" w:eastAsia="zh-CN"/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u w:val="none"/>
                                <w:lang w:val="en-US" w:eastAsia="zh-CN"/>
                              </w:rPr>
                              <w:instrText xml:space="preserve"> HYPERLINK "https://ahjie.com" </w:instrTex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u w:val="none"/>
                                <w:lang w:val="en-US" w:eastAsia="zh-CN"/>
                              </w:rPr>
                              <w:fldChar w:fldCharType="separate"/>
                            </w:r>
                            <w:r>
                              <w:rPr>
                                <w:rStyle w:val="6"/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u w:val="none"/>
                                <w:lang w:val="en-US" w:eastAsia="zh-CN"/>
                              </w:rPr>
                              <w:t>https://ahjie.com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u w:val="none"/>
                                <w:lang w:val="en-US" w:eastAsia="zh-CN"/>
                              </w:rPr>
                              <w:fldChar w:fldCharType="end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)</w:t>
                            </w:r>
                          </w:p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技术栈：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Vue全家桶+Vite+NodeJs+MongoDB+Element Plus+Echarts</w:t>
                            </w:r>
                          </w:p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 xml:space="preserve">负责部分：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1. 项目从0-1的构建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left="1260" w:leftChars="0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2. 使用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express框架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开发项目接口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3"/>
                              </w:numPr>
                              <w:ind w:left="1260" w:leftChars="0" w:firstLine="0" w:firstLineChars="0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使用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DFS算法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来提取TOC，满足结构化展示文章目录需求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3"/>
                              </w:numPr>
                              <w:ind w:left="1260" w:leftChars="0" w:firstLine="0" w:firstLineChars="0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利用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ECharts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技术，开发博客数据显示可视化功能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3"/>
                              </w:numPr>
                              <w:ind w:left="1260" w:leftChars="0" w:firstLine="0" w:firstLineChars="0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利用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Canvas技术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，绘制后台相关特效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3"/>
                              </w:numPr>
                              <w:ind w:left="1260" w:leftChars="0" w:firstLine="0" w:firstLineChars="0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实现移动端适配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1pt;margin-top:350.55pt;height:316.2pt;width:468.9pt;z-index:251670528;mso-width-relative:page;mso-height-relative:page;" fillcolor="#FFFFFF [3212]" filled="t" stroked="t" coordsize="21600,21600" o:gfxdata="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/RT9B9oAAAAMAQAADwAAAAAAAAABACAAAAAiAAAAZHJzL2Rvd25yZXYueG1sUEsBAhQAFAAA&#10;AAgAh07iQBrf2dJfAgAAxwQAAA4AAAAAAAAAAQAgAAAAKQEAAGRycy9lMm9Eb2MueG1sUEsFBgAA&#10;AAAGAAYAWQEAAPoFAAAAAA==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8"/>
                          <w:szCs w:val="28"/>
                          <w:lang w:val="en-US" w:eastAsia="zh-CN"/>
                        </w:rPr>
                        <w:t>项目二: 【个人项目】个人博客（2023.12-2024.02）</w:t>
                      </w:r>
                    </w:p>
                    <w:p>
                      <w:pPr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描述：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分享我的技术与生活的网站 (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u w:val="none"/>
                          <w:lang w:val="en-US" w:eastAsia="zh-CN"/>
                        </w:rPr>
                        <w:fldChar w:fldCharType="begin"/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u w:val="none"/>
                          <w:lang w:val="en-US" w:eastAsia="zh-CN"/>
                        </w:rPr>
                        <w:instrText xml:space="preserve"> HYPERLINK "https://ahjie.com" </w:instrTex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u w:val="none"/>
                          <w:lang w:val="en-US" w:eastAsia="zh-CN"/>
                        </w:rPr>
                        <w:fldChar w:fldCharType="separate"/>
                      </w:r>
                      <w:r>
                        <w:rPr>
                          <w:rStyle w:val="6"/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u w:val="none"/>
                          <w:lang w:val="en-US" w:eastAsia="zh-CN"/>
                        </w:rPr>
                        <w:t>https://ahjie.com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u w:val="none"/>
                          <w:lang w:val="en-US" w:eastAsia="zh-CN"/>
                        </w:rPr>
                        <w:fldChar w:fldCharType="end"/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)</w:t>
                      </w:r>
                    </w:p>
                    <w:p>
                      <w:pPr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技术栈：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Vue全家桶+Vite+NodeJs+MongoDB+Element Plus+Echarts</w:t>
                      </w:r>
                    </w:p>
                    <w:p>
                      <w:pPr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 xml:space="preserve">负责部分： 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1. 项目从0-1的构建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ind w:left="1260" w:leftChars="0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2. 使用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express框架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开发项目接口</w:t>
                      </w:r>
                    </w:p>
                    <w:p>
                      <w:pPr>
                        <w:numPr>
                          <w:ilvl w:val="0"/>
                          <w:numId w:val="3"/>
                        </w:numPr>
                        <w:ind w:left="1260" w:leftChars="0" w:firstLine="0" w:firstLineChars="0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使用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DFS算法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来提取TOC，满足结构化展示文章目录需求</w:t>
                      </w:r>
                    </w:p>
                    <w:p>
                      <w:pPr>
                        <w:numPr>
                          <w:ilvl w:val="0"/>
                          <w:numId w:val="3"/>
                        </w:numPr>
                        <w:ind w:left="1260" w:leftChars="0" w:firstLine="0" w:firstLineChars="0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利用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ECharts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技术，开发博客数据显示可视化功能</w:t>
                      </w:r>
                    </w:p>
                    <w:p>
                      <w:pPr>
                        <w:numPr>
                          <w:ilvl w:val="0"/>
                          <w:numId w:val="3"/>
                        </w:numPr>
                        <w:ind w:left="1260" w:leftChars="0" w:firstLine="0" w:firstLineChars="0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利用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Canvas技术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，绘制后台相关特效</w:t>
                      </w:r>
                    </w:p>
                    <w:p>
                      <w:pPr>
                        <w:numPr>
                          <w:ilvl w:val="0"/>
                          <w:numId w:val="3"/>
                        </w:numPr>
                        <w:ind w:left="1260" w:leftChars="0" w:firstLine="0" w:firstLineChars="0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实现移动端适配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-493395</wp:posOffset>
                </wp:positionH>
                <wp:positionV relativeFrom="paragraph">
                  <wp:posOffset>63500</wp:posOffset>
                </wp:positionV>
                <wp:extent cx="6038850" cy="4060190"/>
                <wp:effectExtent l="4445" t="4445" r="6985" b="19685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40601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个人负责部分：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1.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履行项目负责人职能，合理分配任务。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4"/>
                              </w:numPr>
                              <w:ind w:left="1680" w:leftChars="0" w:firstLine="0" w:firstLineChars="0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遇到图片过大而造成页面明显卡顿问题，通过在后台在后台开发中间件实现对图片进行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压缩处理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，提高页面流畅度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4"/>
                              </w:numPr>
                              <w:ind w:left="1680" w:leftChars="0" w:firstLine="0" w:firstLineChars="0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利用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支付宝沙箱接口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，开发订单支付、查询等功能，满足支付需求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4"/>
                              </w:numPr>
                              <w:ind w:left="1680" w:leftChars="0" w:firstLine="0" w:firstLineChars="0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将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公共组件进行封装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（如个人信息），减少冗余度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4"/>
                              </w:numPr>
                              <w:ind w:left="1680" w:leftChars="0" w:firstLine="0" w:firstLineChars="0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利用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Socket.IO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技术，开发聊天功能，满足用户的沟通需求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4"/>
                              </w:numPr>
                              <w:ind w:left="1680" w:leftChars="0" w:firstLine="0" w:firstLineChars="0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引入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高德地图API,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开发推送服务，满足系统推荐需求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4"/>
                              </w:numPr>
                              <w:ind w:left="1680" w:leftChars="0" w:firstLine="0" w:firstLineChars="0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实现文件的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分片上传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与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断点续传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，同时增加进度条反馈进度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4"/>
                              </w:numPr>
                              <w:ind w:left="1680" w:leftChars="0" w:firstLine="0" w:firstLineChars="0"/>
                              <w:rPr>
                                <w:rFonts w:hint="default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利用PDF.js库，实现后台的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在线pdf文件查看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4"/>
                              </w:numPr>
                              <w:ind w:left="1680" w:leftChars="0" w:firstLine="0" w:firstLineChars="0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实现移动端适配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8.85pt;margin-top:5pt;height:319.7pt;width:475.5pt;z-index:251674624;mso-width-relative:page;mso-height-relative:page;" fillcolor="#FFFFFF [3212]" filled="t" stroked="t" coordsize="21600,21600" o:gfxdata="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CIvtRK2AAAAAoBAAAP&#10;AAAAAAAAAAEAIAAAACIAAABkcnMvZG93bnJldi54bWxQSwECFAAUAAAACACHTuJAzbN1y1ECAAC7&#10;BAAADgAAAAAAAAABACAAAAAnAQAAZHJzL2Uyb0RvYy54bWxQSwUGAAAAAAYABgBZAQAA6gUAAAAA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个人负责部分：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1.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履行项目负责人职能，合理分配任务。</w:t>
                      </w:r>
                    </w:p>
                    <w:p>
                      <w:pPr>
                        <w:numPr>
                          <w:ilvl w:val="0"/>
                          <w:numId w:val="4"/>
                        </w:numPr>
                        <w:ind w:left="1680" w:leftChars="0" w:firstLine="0" w:firstLineChars="0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遇到图片过大而造成页面明显卡顿问题，通过在后台在后台开发中间件实现对图片进行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压缩处理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，提高页面流畅度</w:t>
                      </w:r>
                    </w:p>
                    <w:p>
                      <w:pPr>
                        <w:numPr>
                          <w:ilvl w:val="0"/>
                          <w:numId w:val="4"/>
                        </w:numPr>
                        <w:ind w:left="1680" w:leftChars="0" w:firstLine="0" w:firstLineChars="0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利用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支付宝沙箱接口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，开发订单支付、查询等功能，满足支付需求</w:t>
                      </w:r>
                    </w:p>
                    <w:p>
                      <w:pPr>
                        <w:numPr>
                          <w:ilvl w:val="0"/>
                          <w:numId w:val="4"/>
                        </w:numPr>
                        <w:ind w:left="1680" w:leftChars="0" w:firstLine="0" w:firstLineChars="0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将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公共组件进行封装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（如个人信息），减少冗余度</w:t>
                      </w:r>
                    </w:p>
                    <w:p>
                      <w:pPr>
                        <w:numPr>
                          <w:ilvl w:val="0"/>
                          <w:numId w:val="4"/>
                        </w:numPr>
                        <w:ind w:left="1680" w:leftChars="0" w:firstLine="0" w:firstLineChars="0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利用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Socket.IO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技术，开发聊天功能，满足用户的沟通需求</w:t>
                      </w:r>
                    </w:p>
                    <w:p>
                      <w:pPr>
                        <w:numPr>
                          <w:ilvl w:val="0"/>
                          <w:numId w:val="4"/>
                        </w:numPr>
                        <w:ind w:left="1680" w:leftChars="0" w:firstLine="0" w:firstLineChars="0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引入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高德地图API,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开发推送服务，满足系统推荐需求</w:t>
                      </w:r>
                    </w:p>
                    <w:p>
                      <w:pPr>
                        <w:numPr>
                          <w:ilvl w:val="0"/>
                          <w:numId w:val="4"/>
                        </w:numPr>
                        <w:ind w:left="1680" w:leftChars="0" w:firstLine="0" w:firstLineChars="0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实现文件的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分片上传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与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断点续传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，同时增加进度条反馈进度</w:t>
                      </w:r>
                    </w:p>
                    <w:p>
                      <w:pPr>
                        <w:numPr>
                          <w:ilvl w:val="0"/>
                          <w:numId w:val="4"/>
                        </w:numPr>
                        <w:ind w:left="1680" w:leftChars="0" w:firstLine="0" w:firstLineChars="0"/>
                        <w:rPr>
                          <w:rFonts w:hint="default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利用PDF.js库，实现后台的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在线pdf文件查看</w:t>
                      </w:r>
                    </w:p>
                    <w:p>
                      <w:pPr>
                        <w:numPr>
                          <w:ilvl w:val="0"/>
                          <w:numId w:val="4"/>
                        </w:numPr>
                        <w:ind w:left="1680" w:leftChars="0" w:firstLine="0" w:firstLineChars="0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实现移动端适配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ind w:leftChars="0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</w:p>
                    <w:p>
                      <w:pPr>
                        <w:numPr>
                          <w:ilvl w:val="0"/>
                          <w:numId w:val="0"/>
                        </w:numPr>
                        <w:ind w:leftChars="0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sz w:val="21"/>
          <w:lang w:val="en-US" w:eastAsia="zh-CN"/>
        </w:rPr>
      </w:pP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-628650</wp:posOffset>
                </wp:positionH>
                <wp:positionV relativeFrom="paragraph">
                  <wp:posOffset>262890</wp:posOffset>
                </wp:positionV>
                <wp:extent cx="6356350" cy="3427095"/>
                <wp:effectExtent l="4445" t="4445" r="9525" b="1270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6350" cy="3427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8"/>
                                <w:szCs w:val="28"/>
                                <w:lang w:val="en-US" w:eastAsia="zh-CN"/>
                              </w:rPr>
                              <w:t>项目三: 【个人项目】Google新闻（2023.10-2024.12）</w:t>
                            </w:r>
                          </w:p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 xml:space="preserve">描述：调用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000FF"/>
                                <w:sz w:val="24"/>
                                <w:szCs w:val="24"/>
                                <w:lang w:val="en-US" w:eastAsia="zh-CN"/>
                              </w:rPr>
                              <w:t>https://newsapi.org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 xml:space="preserve"> 提供的接口实现对全球新闻的预览</w:t>
                            </w:r>
                          </w:p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技术栈：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Vue3+Uniapp+uview-plus</w:t>
                            </w:r>
                          </w:p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负责部分：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1. 使用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promise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来封装uni.request请求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"/>
                              </w:numPr>
                              <w:ind w:left="1260" w:leftChars="0" w:firstLine="0" w:firstLineChars="0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遇到搜索框的重复请求问题，使用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节流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技术，减小请求压力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"/>
                              </w:numPr>
                              <w:ind w:left="1260" w:leftChars="0" w:firstLine="0" w:firstLineChars="0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图片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懒加载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的实现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"/>
                              </w:numPr>
                              <w:ind w:left="1260" w:leftChars="0" w:firstLine="0" w:firstLineChars="0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对新闻列表使用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虚拟滚动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与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数据缓存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，提高用户体验并且减少网络请求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5"/>
                              </w:numPr>
                              <w:ind w:left="1260" w:leftChars="0" w:firstLine="0" w:firstLineChars="0"/>
                              <w:rPr>
                                <w:rFonts w:hint="default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对项目进行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分包处理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，提高应用的加载速度与用户体验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9.5pt;margin-top:20.7pt;height:269.85pt;width:500.5pt;z-index:251673600;mso-width-relative:page;mso-height-relative:page;" fillcolor="#FFFFFF [3201]" filled="t" stroked="t" coordsize="21600,21600" o:gfxdata="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FGLKb9kAAAAKAQAA&#10;DwAAAAAAAAABACAAAAAiAAAAZHJzL2Rvd25yZXYueG1sUEsBAhQAFAAAAAgAh07iQNiRG5BRAgAA&#10;uwQAAA4AAAAAAAAAAQAgAAAAKAEAAGRycy9lMm9Eb2MueG1sUEsFBgAAAAAGAAYAWQEAAOsFAAAA&#10;AA==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8"/>
                          <w:szCs w:val="28"/>
                          <w:lang w:val="en-US" w:eastAsia="zh-CN"/>
                        </w:rPr>
                        <w:t>项目三: 【个人项目】Google新闻（2023.10-2024.12）</w:t>
                      </w:r>
                    </w:p>
                    <w:p>
                      <w:pPr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 xml:space="preserve">描述：调用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000FF"/>
                          <w:sz w:val="24"/>
                          <w:szCs w:val="24"/>
                          <w:lang w:val="en-US" w:eastAsia="zh-CN"/>
                        </w:rPr>
                        <w:t>https://newsapi.org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 xml:space="preserve"> 提供的接口实现对全球新闻的预览</w:t>
                      </w:r>
                    </w:p>
                    <w:p>
                      <w:pPr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技术栈：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Vue3+Uniapp+uview-plus</w:t>
                      </w:r>
                    </w:p>
                    <w:p>
                      <w:pP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负责部分：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1. 使用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promise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来封装uni.request请求</w:t>
                      </w:r>
                    </w:p>
                    <w:p>
                      <w:pPr>
                        <w:numPr>
                          <w:ilvl w:val="0"/>
                          <w:numId w:val="5"/>
                        </w:numPr>
                        <w:ind w:left="1260" w:leftChars="0" w:firstLine="0" w:firstLineChars="0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遇到搜索框的重复请求问题，使用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节流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技术，减小请求压力</w:t>
                      </w:r>
                    </w:p>
                    <w:p>
                      <w:pPr>
                        <w:numPr>
                          <w:ilvl w:val="0"/>
                          <w:numId w:val="5"/>
                        </w:numPr>
                        <w:ind w:left="1260" w:leftChars="0" w:firstLine="0" w:firstLineChars="0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图片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懒加载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的实现</w:t>
                      </w:r>
                    </w:p>
                    <w:p>
                      <w:pPr>
                        <w:numPr>
                          <w:ilvl w:val="0"/>
                          <w:numId w:val="5"/>
                        </w:numPr>
                        <w:ind w:left="1260" w:leftChars="0" w:firstLine="0" w:firstLineChars="0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对新闻列表使用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虚拟滚动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与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数据缓存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，提高用户体验并且减少网络请求</w:t>
                      </w:r>
                    </w:p>
                    <w:p>
                      <w:pPr>
                        <w:numPr>
                          <w:ilvl w:val="0"/>
                          <w:numId w:val="5"/>
                        </w:numPr>
                        <w:ind w:left="1260" w:leftChars="0" w:firstLine="0" w:firstLineChars="0"/>
                        <w:rPr>
                          <w:rFonts w:hint="default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对项目进行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分包处理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，提高应用的加载速度与用户体验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-607695</wp:posOffset>
                </wp:positionH>
                <wp:positionV relativeFrom="paragraph">
                  <wp:posOffset>4001135</wp:posOffset>
                </wp:positionV>
                <wp:extent cx="6311265" cy="3112770"/>
                <wp:effectExtent l="4445" t="4445" r="8890" b="6985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5305" y="1758950"/>
                          <a:ext cx="6311265" cy="3112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6"/>
                              </w:numPr>
                              <w:ind w:left="0" w:leftChars="0" w:firstLine="0" w:firstLineChars="0"/>
                              <w:jc w:val="left"/>
                              <w:rPr>
                                <w:rFonts w:hint="default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活跃与GitHub,我的GitHub主页(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000FF"/>
                                <w:sz w:val="24"/>
                                <w:szCs w:val="24"/>
                                <w:lang w:val="en-US" w:eastAsia="zh-CN"/>
                              </w:rPr>
                              <w:t>https://github.com/GHjiejie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)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6"/>
                              </w:numPr>
                              <w:ind w:left="0" w:leftChars="0" w:firstLine="0" w:firstLineChars="0"/>
                              <w:jc w:val="left"/>
                              <w:rPr>
                                <w:rFonts w:hint="default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活跃于社区，积极分享技术博客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000FF"/>
                                <w:sz w:val="24"/>
                                <w:szCs w:val="24"/>
                                <w:lang w:val="en-US" w:eastAsia="zh-CN"/>
                              </w:rPr>
                              <w:t>（https://juejin.cn/user/2166504806160336）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6"/>
                              </w:numPr>
                              <w:ind w:left="0" w:leftChars="0" w:firstLine="0" w:firstLineChars="0"/>
                              <w:jc w:val="left"/>
                              <w:rPr>
                                <w:rFonts w:hint="default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热爱前端，喜欢他给我带来的反馈，这也是我前进的动力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6"/>
                              </w:numPr>
                              <w:ind w:left="0" w:leftChars="0" w:firstLine="0" w:firstLineChars="0"/>
                              <w:jc w:val="left"/>
                              <w:rPr>
                                <w:rFonts w:hint="default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我对待事物认真负责，愿意接受挑战，不断追求进步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7.85pt;margin-top:315.05pt;height:245.1pt;width:496.95pt;z-index:251672576;mso-width-relative:page;mso-height-relative:page;" fillcolor="#FFFFFF [3201]" filled="t" stroked="t" coordsize="21600,21600" o:gfxdata="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cHY8K&#10;2gAAAAwBAAAPAAAAAAAAAAEAIAAAACIAAABkcnMvZG93bnJldi54bWxQSwECFAAUAAAACACHTuJA&#10;xf52U1gCAADGBAAADgAAAAAAAAABACAAAAApAQAAZHJzL2Uyb0RvYy54bWxQSwUGAAAAAAYABgBZ&#10;AQAA8wUAAAAA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6"/>
                        </w:numPr>
                        <w:ind w:left="0" w:leftChars="0" w:firstLine="0" w:firstLineChars="0"/>
                        <w:jc w:val="left"/>
                        <w:rPr>
                          <w:rFonts w:hint="default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活跃与GitHub,我的GitHub主页(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000FF"/>
                          <w:sz w:val="24"/>
                          <w:szCs w:val="24"/>
                          <w:lang w:val="en-US" w:eastAsia="zh-CN"/>
                        </w:rPr>
                        <w:t>https://github.com/GHjiejie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)</w:t>
                      </w:r>
                    </w:p>
                    <w:p>
                      <w:pPr>
                        <w:numPr>
                          <w:ilvl w:val="0"/>
                          <w:numId w:val="6"/>
                        </w:numPr>
                        <w:ind w:left="0" w:leftChars="0" w:firstLine="0" w:firstLineChars="0"/>
                        <w:jc w:val="left"/>
                        <w:rPr>
                          <w:rFonts w:hint="default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活跃于社区，积极分享技术博客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000FF"/>
                          <w:sz w:val="24"/>
                          <w:szCs w:val="24"/>
                          <w:lang w:val="en-US" w:eastAsia="zh-CN"/>
                        </w:rPr>
                        <w:t>（https://juejin.cn/user/2166504806160336）</w:t>
                      </w:r>
                    </w:p>
                    <w:p>
                      <w:pPr>
                        <w:numPr>
                          <w:ilvl w:val="0"/>
                          <w:numId w:val="6"/>
                        </w:numPr>
                        <w:ind w:left="0" w:leftChars="0" w:firstLine="0" w:firstLineChars="0"/>
                        <w:jc w:val="left"/>
                        <w:rPr>
                          <w:rFonts w:hint="default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热爱前端，喜欢他给我带来的反馈，这也是我前进的动力</w:t>
                      </w:r>
                    </w:p>
                    <w:p>
                      <w:pPr>
                        <w:numPr>
                          <w:ilvl w:val="0"/>
                          <w:numId w:val="6"/>
                        </w:numPr>
                        <w:ind w:left="0" w:leftChars="0" w:firstLine="0" w:firstLineChars="0"/>
                        <w:jc w:val="left"/>
                        <w:rPr>
                          <w:rFonts w:hint="default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我对待事物认真负责，愿意接受挑战，不断追求进步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-876300</wp:posOffset>
                </wp:positionH>
                <wp:positionV relativeFrom="paragraph">
                  <wp:posOffset>3696335</wp:posOffset>
                </wp:positionV>
                <wp:extent cx="6584315" cy="376555"/>
                <wp:effectExtent l="0" t="0" r="14605" b="3810"/>
                <wp:wrapNone/>
                <wp:docPr id="60" name="组合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4315" cy="376555"/>
                          <a:chOff x="6400" y="3930"/>
                          <a:chExt cx="10369" cy="593"/>
                        </a:xfrm>
                      </wpg:grpSpPr>
                      <wps:wsp>
                        <wps:cNvPr id="62" name="椭圆 6"/>
                        <wps:cNvSpPr/>
                        <wps:spPr>
                          <a:xfrm>
                            <a:off x="6718" y="4366"/>
                            <a:ext cx="10051" cy="45"/>
                          </a:xfrm>
                          <a:prstGeom prst="rect">
                            <a:avLst/>
                          </a:prstGeom>
                          <a:solidFill>
                            <a:srgbClr val="CDDEE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64" name="组合 36"/>
                        <wpg:cNvGrpSpPr/>
                        <wpg:grpSpPr>
                          <a:xfrm>
                            <a:off x="6400" y="3991"/>
                            <a:ext cx="2180" cy="532"/>
                            <a:chOff x="6400" y="3991"/>
                            <a:chExt cx="2180" cy="532"/>
                          </a:xfrm>
                        </wpg:grpSpPr>
                        <wps:wsp>
                          <wps:cNvPr id="65" name="椭圆 6"/>
                          <wps:cNvSpPr/>
                          <wps:spPr>
                            <a:xfrm>
                              <a:off x="6404" y="3991"/>
                              <a:ext cx="2176" cy="420"/>
                            </a:xfrm>
                            <a:prstGeom prst="parallelogram">
                              <a:avLst/>
                            </a:prstGeom>
                            <a:solidFill>
                              <a:srgbClr val="305C8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68" name="椭圆 6"/>
                          <wps:cNvSpPr/>
                          <wps:spPr>
                            <a:xfrm flipH="1" flipV="1">
                              <a:off x="6400" y="4410"/>
                              <a:ext cx="278" cy="113"/>
                            </a:xfrm>
                            <a:prstGeom prst="rtTriangle">
                              <a:avLst/>
                            </a:prstGeom>
                            <a:solidFill>
                              <a:srgbClr val="1E3B55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69" name="文本框 11"/>
                        <wps:cNvSpPr txBox="1"/>
                        <wps:spPr>
                          <a:xfrm>
                            <a:off x="6878" y="3930"/>
                            <a:ext cx="1397" cy="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jc w:val="left"/>
                                <w:textAlignment w:val="auto"/>
                                <w:rPr>
                                  <w:rFonts w:hint="default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个人评价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9pt;margin-top:291.05pt;height:29.65pt;width:518.45pt;z-index:251671552;mso-width-relative:page;mso-height-relative:page;" coordorigin="6400,3930" coordsize="10369,593" o:gfxdata="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">
                <o:lock v:ext="edit" aspectratio="f"/>
                <v:rect id="椭圆 6" o:spid="_x0000_s1026" o:spt="1" style="position:absolute;left:6718;top:4366;height:45;width:10051;v-text-anchor:middle;" fillcolor="#CDDEED" filled="t" stroked="f" coordsize="21600,21600" o:gfxdata="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RQF6G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group id="组合 36" o:spid="_x0000_s1026" o:spt="203" style="position:absolute;left:6400;top:3991;height:532;width:2180;" coordorigin="6400,3991" coordsize="2180,532" o:gfxdata="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1TPka7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椭圆 6" o:spid="_x0000_s1026" o:spt="7" type="#_x0000_t7" style="position:absolute;left:6404;top:3991;height:420;width:2176;v-text-anchor:middle;" fillcolor="#305C86" filled="t" stroked="f" coordsize="21600,21600" o:gfxdata="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NvYur4A&#10;AADbAAAADwAAAAAAAAABACAAAAAiAAAAZHJzL2Rvd25yZXYueG1sUEsBAhQAFAAAAAgAh07iQDMv&#10;BZ47AAAAOQAAABAAAAAAAAAAAQAgAAAADQEAAGRycy9zaGFwZXhtbC54bWxQSwUGAAAAAAYABgBb&#10;AQAAtwMAAAAA&#10;" adj="1042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椭圆 6" o:spid="_x0000_s1026" o:spt="6" type="#_x0000_t6" style="position:absolute;left:6400;top:4410;flip:x y;height:113;width:278;v-text-anchor:middle;" fillcolor="#1E3B55" filled="t" stroked="f" coordsize="21600,21600" o:gfxdata="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amcxOrUAAADbAAAADwAA&#10;AAAAAAABACAAAAAiAAAAZHJzL2Rvd25yZXYueG1sUEsBAhQAFAAAAAgAh07iQDMvBZ47AAAAOQAA&#10;ABAAAAAAAAAAAQAgAAAABAEAAGRycy9zaGFwZXhtbC54bWxQSwUGAAAAAAYABgBbAQAArgMAAAAA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</v:group>
                <v:shape id="文本框 11" o:spid="_x0000_s1026" o:spt="202" type="#_x0000_t202" style="position:absolute;left:6878;top:3930;height:495;width:1397;" filled="f" stroked="f" coordsize="21600,21600" o:gfxdata="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CGJNg&#10;wAAAANsAAAAPAAAAAAAAAAEAIAAAACIAAABkcnMvZG93bnJldi54bWxQSwECFAAUAAAACACHTuJA&#10;My8FnjsAAAA5AAAAEAAAAAAAAAABACAAAAAPAQAAZHJzL3NoYXBleG1sLnhtbFBLBQYAAAAABgAG&#10;AFsBAAC5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jc w:val="left"/>
                          <w:textAlignment w:val="auto"/>
                          <w:rPr>
                            <w:rFonts w:hint="default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bCs/>
                            <w:color w:val="FFFFFF" w:themeColor="background1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个人评价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0"/>
    <w:family w:val="roman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841937EA-15C1-4D0F-95E1-1700EC030EB5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C1700BBE-3C7A-4605-A2F3-1B4346B46D70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D825E501-A0E5-4124-B955-F986F827B347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C835DCAD-60D3-4713-B1FB-C62313539CA4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55DAF9D8-CA4B-4F66-ADF1-10DF012C0CD5}"/>
  </w:font>
  <w:font w:name="汉仪旗黑-55简">
    <w:panose1 w:val="00020600040101010101"/>
    <w:charset w:val="80"/>
    <w:family w:val="auto"/>
    <w:pitch w:val="default"/>
    <w:sig w:usb0="A00002BF" w:usb1="18CF7CFA" w:usb2="00000016" w:usb3="00000000" w:csb0="40020001" w:csb1="C0D60000"/>
    <w:embedRegular r:id="rId6" w:fontKey="{D33DB14B-7DC5-4945-A972-E645B2229960}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  <w:embedRegular r:id="rId7" w:fontKey="{6B5A43AA-E7F3-4CD9-9EB1-957BF70123F8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1C040C5"/>
    <w:multiLevelType w:val="singleLevel"/>
    <w:tmpl w:val="D1C040C5"/>
    <w:lvl w:ilvl="0" w:tentative="0">
      <w:start w:val="2"/>
      <w:numFmt w:val="decimal"/>
      <w:lvlText w:val="%1."/>
      <w:lvlJc w:val="left"/>
      <w:pPr>
        <w:tabs>
          <w:tab w:val="left" w:pos="312"/>
        </w:tabs>
        <w:ind w:left="1680" w:leftChars="0" w:firstLine="0" w:firstLineChars="0"/>
      </w:pPr>
    </w:lvl>
  </w:abstractNum>
  <w:abstractNum w:abstractNumId="1">
    <w:nsid w:val="E15C315F"/>
    <w:multiLevelType w:val="singleLevel"/>
    <w:tmpl w:val="E15C315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F259810F"/>
    <w:multiLevelType w:val="singleLevel"/>
    <w:tmpl w:val="F259810F"/>
    <w:lvl w:ilvl="0" w:tentative="0">
      <w:start w:val="2"/>
      <w:numFmt w:val="decimal"/>
      <w:suff w:val="space"/>
      <w:lvlText w:val="%1."/>
      <w:lvlJc w:val="left"/>
      <w:pPr>
        <w:ind w:left="1260" w:leftChars="0" w:firstLine="0" w:firstLineChars="0"/>
      </w:pPr>
    </w:lvl>
  </w:abstractNum>
  <w:abstractNum w:abstractNumId="3">
    <w:nsid w:val="269C9A8A"/>
    <w:multiLevelType w:val="singleLevel"/>
    <w:tmpl w:val="269C9A8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4BF69C71"/>
    <w:multiLevelType w:val="singleLevel"/>
    <w:tmpl w:val="4BF69C7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5F7759CB"/>
    <w:multiLevelType w:val="singleLevel"/>
    <w:tmpl w:val="5F7759CB"/>
    <w:lvl w:ilvl="0" w:tentative="0">
      <w:start w:val="2"/>
      <w:numFmt w:val="decimal"/>
      <w:suff w:val="space"/>
      <w:lvlText w:val="%1."/>
      <w:lvlJc w:val="left"/>
      <w:pPr>
        <w:ind w:left="1260" w:leftChars="0" w:firstLine="0" w:firstLineChars="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embedTrueType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jb3VudCI6MTYsImhkaWQiOiJkNzMyMzg3M2QwOGJlZDVkMjAyODJhNDNlNGY2M2UxOCIsInVzZXJDb3VudCI6MTZ9"/>
  </w:docVars>
  <w:rsids>
    <w:rsidRoot w:val="1F29623A"/>
    <w:rsid w:val="002E6413"/>
    <w:rsid w:val="00334911"/>
    <w:rsid w:val="003636F9"/>
    <w:rsid w:val="0038400A"/>
    <w:rsid w:val="003F23CE"/>
    <w:rsid w:val="005F7E5D"/>
    <w:rsid w:val="006D5210"/>
    <w:rsid w:val="008D313A"/>
    <w:rsid w:val="00B5443F"/>
    <w:rsid w:val="00DB20F7"/>
    <w:rsid w:val="00E52F76"/>
    <w:rsid w:val="01343F53"/>
    <w:rsid w:val="01392B76"/>
    <w:rsid w:val="013D51B5"/>
    <w:rsid w:val="015E7D5A"/>
    <w:rsid w:val="018307D0"/>
    <w:rsid w:val="01885452"/>
    <w:rsid w:val="018C33F1"/>
    <w:rsid w:val="01916C5A"/>
    <w:rsid w:val="01B75C51"/>
    <w:rsid w:val="01B82195"/>
    <w:rsid w:val="01C20BC1"/>
    <w:rsid w:val="01E925F2"/>
    <w:rsid w:val="01F571E8"/>
    <w:rsid w:val="01FE5971"/>
    <w:rsid w:val="020016E9"/>
    <w:rsid w:val="026B1259"/>
    <w:rsid w:val="02AD7AC3"/>
    <w:rsid w:val="02FA082F"/>
    <w:rsid w:val="03326279"/>
    <w:rsid w:val="03BF4F5F"/>
    <w:rsid w:val="03C03826"/>
    <w:rsid w:val="03D418F0"/>
    <w:rsid w:val="03EA6D3A"/>
    <w:rsid w:val="04431464"/>
    <w:rsid w:val="04526CC9"/>
    <w:rsid w:val="04703D92"/>
    <w:rsid w:val="0493279B"/>
    <w:rsid w:val="04A24CDA"/>
    <w:rsid w:val="04E62E18"/>
    <w:rsid w:val="04E92909"/>
    <w:rsid w:val="04EB4CCE"/>
    <w:rsid w:val="04F026C1"/>
    <w:rsid w:val="0571302A"/>
    <w:rsid w:val="057448C8"/>
    <w:rsid w:val="057F7796"/>
    <w:rsid w:val="058C67C5"/>
    <w:rsid w:val="05C87608"/>
    <w:rsid w:val="05E337FC"/>
    <w:rsid w:val="05EA7BED"/>
    <w:rsid w:val="05EC445F"/>
    <w:rsid w:val="05F11A75"/>
    <w:rsid w:val="060266D4"/>
    <w:rsid w:val="061648FA"/>
    <w:rsid w:val="061B11E8"/>
    <w:rsid w:val="06253E14"/>
    <w:rsid w:val="06436049"/>
    <w:rsid w:val="06546A20"/>
    <w:rsid w:val="065A1D10"/>
    <w:rsid w:val="06652463"/>
    <w:rsid w:val="067803E8"/>
    <w:rsid w:val="067A1543"/>
    <w:rsid w:val="06991E27"/>
    <w:rsid w:val="06A25FC0"/>
    <w:rsid w:val="06AE5BB8"/>
    <w:rsid w:val="070954E4"/>
    <w:rsid w:val="07362663"/>
    <w:rsid w:val="07364715"/>
    <w:rsid w:val="0760676A"/>
    <w:rsid w:val="07BB058C"/>
    <w:rsid w:val="07BC60B3"/>
    <w:rsid w:val="07DD5433"/>
    <w:rsid w:val="07EE2F85"/>
    <w:rsid w:val="08050E53"/>
    <w:rsid w:val="08144384"/>
    <w:rsid w:val="08354924"/>
    <w:rsid w:val="084A6573"/>
    <w:rsid w:val="084A6AE3"/>
    <w:rsid w:val="086C24F2"/>
    <w:rsid w:val="089F3C87"/>
    <w:rsid w:val="08B05FA4"/>
    <w:rsid w:val="08C40CD1"/>
    <w:rsid w:val="08F220C6"/>
    <w:rsid w:val="09197BC5"/>
    <w:rsid w:val="09297CBE"/>
    <w:rsid w:val="093320EF"/>
    <w:rsid w:val="094A1530"/>
    <w:rsid w:val="09683897"/>
    <w:rsid w:val="0994027D"/>
    <w:rsid w:val="09B74D83"/>
    <w:rsid w:val="09C676BC"/>
    <w:rsid w:val="09FA2729"/>
    <w:rsid w:val="0A094F5F"/>
    <w:rsid w:val="0A0C29A8"/>
    <w:rsid w:val="0A110938"/>
    <w:rsid w:val="0A1645F7"/>
    <w:rsid w:val="0A180260"/>
    <w:rsid w:val="0A2E6EC1"/>
    <w:rsid w:val="0A37664B"/>
    <w:rsid w:val="0A530F50"/>
    <w:rsid w:val="0A600AA8"/>
    <w:rsid w:val="0ABB21D0"/>
    <w:rsid w:val="0AF13206"/>
    <w:rsid w:val="0B350656"/>
    <w:rsid w:val="0B3A5C6C"/>
    <w:rsid w:val="0B4C4090"/>
    <w:rsid w:val="0B613B89"/>
    <w:rsid w:val="0B666A61"/>
    <w:rsid w:val="0B775E2E"/>
    <w:rsid w:val="0B7B0E25"/>
    <w:rsid w:val="0BA907D9"/>
    <w:rsid w:val="0BF774E2"/>
    <w:rsid w:val="0BFE6C9A"/>
    <w:rsid w:val="0C137479"/>
    <w:rsid w:val="0C3D606C"/>
    <w:rsid w:val="0C4C20FB"/>
    <w:rsid w:val="0C4D695C"/>
    <w:rsid w:val="0C5A11A3"/>
    <w:rsid w:val="0C967134"/>
    <w:rsid w:val="0CC27C5C"/>
    <w:rsid w:val="0CD4440C"/>
    <w:rsid w:val="0D447276"/>
    <w:rsid w:val="0D536FC7"/>
    <w:rsid w:val="0D7C19B1"/>
    <w:rsid w:val="0DA326E6"/>
    <w:rsid w:val="0DC161D1"/>
    <w:rsid w:val="0DE318EF"/>
    <w:rsid w:val="0DE95727"/>
    <w:rsid w:val="0E0D54B2"/>
    <w:rsid w:val="0E802AC9"/>
    <w:rsid w:val="0ED86E81"/>
    <w:rsid w:val="0EE20AF5"/>
    <w:rsid w:val="0EF425D6"/>
    <w:rsid w:val="0EF5241F"/>
    <w:rsid w:val="0F084CCA"/>
    <w:rsid w:val="0F2C0CB5"/>
    <w:rsid w:val="0F2F4DC0"/>
    <w:rsid w:val="0F3C1CFE"/>
    <w:rsid w:val="0F8E4D1A"/>
    <w:rsid w:val="0FB40478"/>
    <w:rsid w:val="0FB54550"/>
    <w:rsid w:val="0FD3043D"/>
    <w:rsid w:val="0FDF72CE"/>
    <w:rsid w:val="0FFA1329"/>
    <w:rsid w:val="10481341"/>
    <w:rsid w:val="106A6FF4"/>
    <w:rsid w:val="10987EED"/>
    <w:rsid w:val="10A83678"/>
    <w:rsid w:val="10A94B5B"/>
    <w:rsid w:val="10AD0AFE"/>
    <w:rsid w:val="10C5247C"/>
    <w:rsid w:val="11254CC9"/>
    <w:rsid w:val="116021A5"/>
    <w:rsid w:val="1187380C"/>
    <w:rsid w:val="11AB69AD"/>
    <w:rsid w:val="11E531A6"/>
    <w:rsid w:val="11F1104F"/>
    <w:rsid w:val="123C14A4"/>
    <w:rsid w:val="124743B4"/>
    <w:rsid w:val="124C3475"/>
    <w:rsid w:val="1283118B"/>
    <w:rsid w:val="12846A24"/>
    <w:rsid w:val="12907599"/>
    <w:rsid w:val="12AD0D79"/>
    <w:rsid w:val="12B02CB8"/>
    <w:rsid w:val="12E84200"/>
    <w:rsid w:val="12F2507E"/>
    <w:rsid w:val="12F74478"/>
    <w:rsid w:val="130E2364"/>
    <w:rsid w:val="132F1E2E"/>
    <w:rsid w:val="133D454B"/>
    <w:rsid w:val="135F3508"/>
    <w:rsid w:val="136917E4"/>
    <w:rsid w:val="137912FC"/>
    <w:rsid w:val="1379754E"/>
    <w:rsid w:val="137E1351"/>
    <w:rsid w:val="1396642D"/>
    <w:rsid w:val="143856E6"/>
    <w:rsid w:val="14571310"/>
    <w:rsid w:val="145C663E"/>
    <w:rsid w:val="146D6CF9"/>
    <w:rsid w:val="14860174"/>
    <w:rsid w:val="14900FF3"/>
    <w:rsid w:val="14D2601A"/>
    <w:rsid w:val="14ED7BAB"/>
    <w:rsid w:val="150A66AF"/>
    <w:rsid w:val="15266570"/>
    <w:rsid w:val="154D237F"/>
    <w:rsid w:val="15610EB6"/>
    <w:rsid w:val="15612358"/>
    <w:rsid w:val="15795C6F"/>
    <w:rsid w:val="158252A2"/>
    <w:rsid w:val="15832C72"/>
    <w:rsid w:val="15BA3418"/>
    <w:rsid w:val="15CC1ED6"/>
    <w:rsid w:val="15D14D84"/>
    <w:rsid w:val="15FD7FC2"/>
    <w:rsid w:val="161B12F5"/>
    <w:rsid w:val="162E71AE"/>
    <w:rsid w:val="16714784"/>
    <w:rsid w:val="168D5BBE"/>
    <w:rsid w:val="169A57FF"/>
    <w:rsid w:val="169F0D10"/>
    <w:rsid w:val="16D74A36"/>
    <w:rsid w:val="16DD2BA1"/>
    <w:rsid w:val="16DF1F22"/>
    <w:rsid w:val="16F65092"/>
    <w:rsid w:val="175A7E12"/>
    <w:rsid w:val="17614581"/>
    <w:rsid w:val="177B3894"/>
    <w:rsid w:val="17935082"/>
    <w:rsid w:val="17A07677"/>
    <w:rsid w:val="17B374D2"/>
    <w:rsid w:val="17BA42FC"/>
    <w:rsid w:val="183A7BB0"/>
    <w:rsid w:val="185145F5"/>
    <w:rsid w:val="18561C0B"/>
    <w:rsid w:val="18E219FF"/>
    <w:rsid w:val="190C2487"/>
    <w:rsid w:val="191A46E8"/>
    <w:rsid w:val="191F5A0F"/>
    <w:rsid w:val="192341E3"/>
    <w:rsid w:val="19273168"/>
    <w:rsid w:val="19642E7C"/>
    <w:rsid w:val="19793DCE"/>
    <w:rsid w:val="19A03B34"/>
    <w:rsid w:val="19A35684"/>
    <w:rsid w:val="19AF3CC9"/>
    <w:rsid w:val="19B43685"/>
    <w:rsid w:val="19FF2DFE"/>
    <w:rsid w:val="1A1678A4"/>
    <w:rsid w:val="1A605254"/>
    <w:rsid w:val="1A9C7C88"/>
    <w:rsid w:val="1A9D32A1"/>
    <w:rsid w:val="1AE479A2"/>
    <w:rsid w:val="1AFC4CEC"/>
    <w:rsid w:val="1B122762"/>
    <w:rsid w:val="1B172A34"/>
    <w:rsid w:val="1B6F54BE"/>
    <w:rsid w:val="1B6F59D2"/>
    <w:rsid w:val="1BA17641"/>
    <w:rsid w:val="1BD34EDC"/>
    <w:rsid w:val="1C077DEC"/>
    <w:rsid w:val="1C116894"/>
    <w:rsid w:val="1C163756"/>
    <w:rsid w:val="1C1F3CAB"/>
    <w:rsid w:val="1C44305E"/>
    <w:rsid w:val="1C5E5533"/>
    <w:rsid w:val="1C626DD1"/>
    <w:rsid w:val="1C655C39"/>
    <w:rsid w:val="1C692389"/>
    <w:rsid w:val="1C6C5EA1"/>
    <w:rsid w:val="1C762226"/>
    <w:rsid w:val="1C8054A9"/>
    <w:rsid w:val="1C8E6ACD"/>
    <w:rsid w:val="1D13631D"/>
    <w:rsid w:val="1D55000A"/>
    <w:rsid w:val="1D855F2F"/>
    <w:rsid w:val="1DA11B7B"/>
    <w:rsid w:val="1E0740D4"/>
    <w:rsid w:val="1E3B0689"/>
    <w:rsid w:val="1E4A0464"/>
    <w:rsid w:val="1E586ABB"/>
    <w:rsid w:val="1E5D62F9"/>
    <w:rsid w:val="1E6F17AA"/>
    <w:rsid w:val="1E8A7D1A"/>
    <w:rsid w:val="1E907CC7"/>
    <w:rsid w:val="1ED313F8"/>
    <w:rsid w:val="1EED01A0"/>
    <w:rsid w:val="1F29623A"/>
    <w:rsid w:val="1F2E3506"/>
    <w:rsid w:val="1F5A46D7"/>
    <w:rsid w:val="1F662C35"/>
    <w:rsid w:val="1FC41B50"/>
    <w:rsid w:val="1FD06747"/>
    <w:rsid w:val="1FDE27DB"/>
    <w:rsid w:val="20867691"/>
    <w:rsid w:val="20894892"/>
    <w:rsid w:val="20B333A9"/>
    <w:rsid w:val="20EA5156"/>
    <w:rsid w:val="20F33276"/>
    <w:rsid w:val="21094D3E"/>
    <w:rsid w:val="210F54FC"/>
    <w:rsid w:val="21224D81"/>
    <w:rsid w:val="21225DFA"/>
    <w:rsid w:val="216929AF"/>
    <w:rsid w:val="219263AA"/>
    <w:rsid w:val="219957D9"/>
    <w:rsid w:val="21B31E7D"/>
    <w:rsid w:val="21E464DA"/>
    <w:rsid w:val="22066450"/>
    <w:rsid w:val="22336089"/>
    <w:rsid w:val="227B0BEC"/>
    <w:rsid w:val="228C4BA7"/>
    <w:rsid w:val="22B9223E"/>
    <w:rsid w:val="22EE6FA0"/>
    <w:rsid w:val="230279B2"/>
    <w:rsid w:val="23151041"/>
    <w:rsid w:val="23733FB9"/>
    <w:rsid w:val="237815D0"/>
    <w:rsid w:val="23A46575"/>
    <w:rsid w:val="23A83C63"/>
    <w:rsid w:val="23AD6B27"/>
    <w:rsid w:val="2402463B"/>
    <w:rsid w:val="24142EA0"/>
    <w:rsid w:val="242C67E1"/>
    <w:rsid w:val="244961C5"/>
    <w:rsid w:val="24612CB4"/>
    <w:rsid w:val="246D7894"/>
    <w:rsid w:val="24AC699B"/>
    <w:rsid w:val="24F9420C"/>
    <w:rsid w:val="25681C25"/>
    <w:rsid w:val="25757B75"/>
    <w:rsid w:val="25872971"/>
    <w:rsid w:val="25873D4C"/>
    <w:rsid w:val="25B74C9C"/>
    <w:rsid w:val="25CB606E"/>
    <w:rsid w:val="25E22D30"/>
    <w:rsid w:val="26031625"/>
    <w:rsid w:val="26393359"/>
    <w:rsid w:val="26571970"/>
    <w:rsid w:val="268D5392"/>
    <w:rsid w:val="268D7140"/>
    <w:rsid w:val="26A42A16"/>
    <w:rsid w:val="26AB34AF"/>
    <w:rsid w:val="26E054C2"/>
    <w:rsid w:val="270963D7"/>
    <w:rsid w:val="271B4EB0"/>
    <w:rsid w:val="27205513"/>
    <w:rsid w:val="2749405A"/>
    <w:rsid w:val="2776275B"/>
    <w:rsid w:val="278F3C1E"/>
    <w:rsid w:val="279D6335"/>
    <w:rsid w:val="27A6670B"/>
    <w:rsid w:val="27C92788"/>
    <w:rsid w:val="27D22A7F"/>
    <w:rsid w:val="285769DF"/>
    <w:rsid w:val="285E08FB"/>
    <w:rsid w:val="2880562D"/>
    <w:rsid w:val="28810F26"/>
    <w:rsid w:val="2895052E"/>
    <w:rsid w:val="28950B22"/>
    <w:rsid w:val="28BE27A6"/>
    <w:rsid w:val="28CB34AB"/>
    <w:rsid w:val="28DE1ED5"/>
    <w:rsid w:val="293164A9"/>
    <w:rsid w:val="29360A57"/>
    <w:rsid w:val="29373393"/>
    <w:rsid w:val="294A047D"/>
    <w:rsid w:val="295A79A5"/>
    <w:rsid w:val="295C2DFA"/>
    <w:rsid w:val="297665B1"/>
    <w:rsid w:val="297F39EF"/>
    <w:rsid w:val="29802F8C"/>
    <w:rsid w:val="29815EC6"/>
    <w:rsid w:val="299C7949"/>
    <w:rsid w:val="29A834F3"/>
    <w:rsid w:val="29AA2351"/>
    <w:rsid w:val="29AE3AF6"/>
    <w:rsid w:val="29D30F50"/>
    <w:rsid w:val="29E07C5C"/>
    <w:rsid w:val="29EE2AA4"/>
    <w:rsid w:val="29F00112"/>
    <w:rsid w:val="2A1549D9"/>
    <w:rsid w:val="2A2447D9"/>
    <w:rsid w:val="2A652E52"/>
    <w:rsid w:val="2A6A6FA4"/>
    <w:rsid w:val="2A784332"/>
    <w:rsid w:val="2A854C69"/>
    <w:rsid w:val="2A8C02EA"/>
    <w:rsid w:val="2A9318DE"/>
    <w:rsid w:val="2AC375D4"/>
    <w:rsid w:val="2B106B1F"/>
    <w:rsid w:val="2B1971F4"/>
    <w:rsid w:val="2B4A1AA4"/>
    <w:rsid w:val="2B5B780D"/>
    <w:rsid w:val="2B606BD1"/>
    <w:rsid w:val="2B666D04"/>
    <w:rsid w:val="2B6C1A1A"/>
    <w:rsid w:val="2B9F10FD"/>
    <w:rsid w:val="2BC41856"/>
    <w:rsid w:val="2BD44EA2"/>
    <w:rsid w:val="2BF4333F"/>
    <w:rsid w:val="2BF57015"/>
    <w:rsid w:val="2C1C5965"/>
    <w:rsid w:val="2C233ADE"/>
    <w:rsid w:val="2C477D91"/>
    <w:rsid w:val="2C710226"/>
    <w:rsid w:val="2C884504"/>
    <w:rsid w:val="2C8B5ED0"/>
    <w:rsid w:val="2C913DA5"/>
    <w:rsid w:val="2C9E3E55"/>
    <w:rsid w:val="2CB06950"/>
    <w:rsid w:val="2CD07D87"/>
    <w:rsid w:val="2CD63D6C"/>
    <w:rsid w:val="2CE83322"/>
    <w:rsid w:val="2CEC0EA2"/>
    <w:rsid w:val="2CF241A1"/>
    <w:rsid w:val="2CFC21C3"/>
    <w:rsid w:val="2CFE2B46"/>
    <w:rsid w:val="2CFF4A79"/>
    <w:rsid w:val="2D2609B6"/>
    <w:rsid w:val="2D3B1CB7"/>
    <w:rsid w:val="2D3C3B0E"/>
    <w:rsid w:val="2D4610F6"/>
    <w:rsid w:val="2DAC7FAF"/>
    <w:rsid w:val="2DBD030B"/>
    <w:rsid w:val="2E2200E9"/>
    <w:rsid w:val="2E3305CD"/>
    <w:rsid w:val="2E34670F"/>
    <w:rsid w:val="2E386DE8"/>
    <w:rsid w:val="2E880B33"/>
    <w:rsid w:val="2EAD7C06"/>
    <w:rsid w:val="2EBE6FAF"/>
    <w:rsid w:val="2ED55B77"/>
    <w:rsid w:val="2EE15637"/>
    <w:rsid w:val="2F0B4B29"/>
    <w:rsid w:val="2F0B779C"/>
    <w:rsid w:val="2F1E302B"/>
    <w:rsid w:val="2F77098D"/>
    <w:rsid w:val="2F7E4D69"/>
    <w:rsid w:val="2F924133"/>
    <w:rsid w:val="2F9B467C"/>
    <w:rsid w:val="2FCF4325"/>
    <w:rsid w:val="2FD50ED3"/>
    <w:rsid w:val="2FE849BF"/>
    <w:rsid w:val="300264A9"/>
    <w:rsid w:val="30086250"/>
    <w:rsid w:val="30104CAA"/>
    <w:rsid w:val="304E5B92"/>
    <w:rsid w:val="305B205D"/>
    <w:rsid w:val="30A4670A"/>
    <w:rsid w:val="30F60468"/>
    <w:rsid w:val="31456F95"/>
    <w:rsid w:val="318555E4"/>
    <w:rsid w:val="31A7315F"/>
    <w:rsid w:val="31AE38A1"/>
    <w:rsid w:val="31BC6B2B"/>
    <w:rsid w:val="31D43E75"/>
    <w:rsid w:val="324F79A0"/>
    <w:rsid w:val="327E65FD"/>
    <w:rsid w:val="32814185"/>
    <w:rsid w:val="328E7982"/>
    <w:rsid w:val="329D6ACA"/>
    <w:rsid w:val="32A01FA9"/>
    <w:rsid w:val="32A37105"/>
    <w:rsid w:val="32BC55E1"/>
    <w:rsid w:val="33000503"/>
    <w:rsid w:val="33036FDC"/>
    <w:rsid w:val="332466BB"/>
    <w:rsid w:val="33596BA4"/>
    <w:rsid w:val="33656F7E"/>
    <w:rsid w:val="33977850"/>
    <w:rsid w:val="339C4E66"/>
    <w:rsid w:val="33AB1D15"/>
    <w:rsid w:val="33C0491A"/>
    <w:rsid w:val="33E74334"/>
    <w:rsid w:val="34005679"/>
    <w:rsid w:val="34103C35"/>
    <w:rsid w:val="342543A5"/>
    <w:rsid w:val="342A0E8C"/>
    <w:rsid w:val="346F60D7"/>
    <w:rsid w:val="3471208A"/>
    <w:rsid w:val="34AB35B3"/>
    <w:rsid w:val="34B23CAD"/>
    <w:rsid w:val="34B519AB"/>
    <w:rsid w:val="34BA37F6"/>
    <w:rsid w:val="34EB6328"/>
    <w:rsid w:val="35285B34"/>
    <w:rsid w:val="353D0710"/>
    <w:rsid w:val="35614059"/>
    <w:rsid w:val="357339A5"/>
    <w:rsid w:val="358160C2"/>
    <w:rsid w:val="359F479A"/>
    <w:rsid w:val="35E532AF"/>
    <w:rsid w:val="35EF39CD"/>
    <w:rsid w:val="3628478F"/>
    <w:rsid w:val="3639699D"/>
    <w:rsid w:val="36505281"/>
    <w:rsid w:val="3654711D"/>
    <w:rsid w:val="36570936"/>
    <w:rsid w:val="365B2DDC"/>
    <w:rsid w:val="36805E18"/>
    <w:rsid w:val="369A7E9A"/>
    <w:rsid w:val="36B9188B"/>
    <w:rsid w:val="36D822E6"/>
    <w:rsid w:val="36EC6DFB"/>
    <w:rsid w:val="36FA0DA2"/>
    <w:rsid w:val="372C14D8"/>
    <w:rsid w:val="37464376"/>
    <w:rsid w:val="376352A4"/>
    <w:rsid w:val="3793297C"/>
    <w:rsid w:val="379E41B0"/>
    <w:rsid w:val="37AF7BFB"/>
    <w:rsid w:val="380C1A7F"/>
    <w:rsid w:val="38390ED6"/>
    <w:rsid w:val="384C4026"/>
    <w:rsid w:val="385B0E4C"/>
    <w:rsid w:val="3863085D"/>
    <w:rsid w:val="386C12AB"/>
    <w:rsid w:val="38862DE3"/>
    <w:rsid w:val="388C54AA"/>
    <w:rsid w:val="389425B0"/>
    <w:rsid w:val="38A96255"/>
    <w:rsid w:val="38E075A3"/>
    <w:rsid w:val="38F74A71"/>
    <w:rsid w:val="391159AF"/>
    <w:rsid w:val="391B4A7F"/>
    <w:rsid w:val="39650C7E"/>
    <w:rsid w:val="396610F4"/>
    <w:rsid w:val="39CD3FCC"/>
    <w:rsid w:val="3A694018"/>
    <w:rsid w:val="3A71055A"/>
    <w:rsid w:val="3A81248A"/>
    <w:rsid w:val="3AAC6D51"/>
    <w:rsid w:val="3AD4466A"/>
    <w:rsid w:val="3AE63F33"/>
    <w:rsid w:val="3B0527B1"/>
    <w:rsid w:val="3B3C1933"/>
    <w:rsid w:val="3B3E236D"/>
    <w:rsid w:val="3B41652A"/>
    <w:rsid w:val="3B8A20FC"/>
    <w:rsid w:val="3BD03286"/>
    <w:rsid w:val="3BEE647B"/>
    <w:rsid w:val="3C0B75D9"/>
    <w:rsid w:val="3C2B322B"/>
    <w:rsid w:val="3C356086"/>
    <w:rsid w:val="3C3C7444"/>
    <w:rsid w:val="3C8B1490"/>
    <w:rsid w:val="3CBE19AA"/>
    <w:rsid w:val="3CE60F00"/>
    <w:rsid w:val="3CE82ECA"/>
    <w:rsid w:val="3D1617E6"/>
    <w:rsid w:val="3D4178D9"/>
    <w:rsid w:val="3DF15DAF"/>
    <w:rsid w:val="3E0B53C4"/>
    <w:rsid w:val="3E1D6BA4"/>
    <w:rsid w:val="3E2919ED"/>
    <w:rsid w:val="3E4D56DB"/>
    <w:rsid w:val="3E4F12A6"/>
    <w:rsid w:val="3E942457"/>
    <w:rsid w:val="3E9D638A"/>
    <w:rsid w:val="3EA97A86"/>
    <w:rsid w:val="3F065162"/>
    <w:rsid w:val="3F49645C"/>
    <w:rsid w:val="3F536D21"/>
    <w:rsid w:val="3F5E5526"/>
    <w:rsid w:val="3F9F3C1C"/>
    <w:rsid w:val="3FA806EF"/>
    <w:rsid w:val="3FE20DD4"/>
    <w:rsid w:val="3FF44635"/>
    <w:rsid w:val="40255F4D"/>
    <w:rsid w:val="404953E7"/>
    <w:rsid w:val="404B5C4A"/>
    <w:rsid w:val="405B48E4"/>
    <w:rsid w:val="40860A30"/>
    <w:rsid w:val="409A37B2"/>
    <w:rsid w:val="40BB6C9A"/>
    <w:rsid w:val="40DC3963"/>
    <w:rsid w:val="40EF4827"/>
    <w:rsid w:val="41297BD8"/>
    <w:rsid w:val="41356A9C"/>
    <w:rsid w:val="417B430D"/>
    <w:rsid w:val="417D22BD"/>
    <w:rsid w:val="41994793"/>
    <w:rsid w:val="41A35612"/>
    <w:rsid w:val="41A41AB6"/>
    <w:rsid w:val="421C71A1"/>
    <w:rsid w:val="421F2EEA"/>
    <w:rsid w:val="42321947"/>
    <w:rsid w:val="425A3F23"/>
    <w:rsid w:val="42655B1F"/>
    <w:rsid w:val="426B342D"/>
    <w:rsid w:val="426D00FA"/>
    <w:rsid w:val="42B46AFE"/>
    <w:rsid w:val="42D9753D"/>
    <w:rsid w:val="42E303BC"/>
    <w:rsid w:val="42EB7271"/>
    <w:rsid w:val="42FF2795"/>
    <w:rsid w:val="430F6947"/>
    <w:rsid w:val="432A5FEB"/>
    <w:rsid w:val="438B48C0"/>
    <w:rsid w:val="444B4969"/>
    <w:rsid w:val="4468546A"/>
    <w:rsid w:val="446A7893"/>
    <w:rsid w:val="446B14F4"/>
    <w:rsid w:val="446F7A2D"/>
    <w:rsid w:val="447C63F6"/>
    <w:rsid w:val="44A27E03"/>
    <w:rsid w:val="44B5200C"/>
    <w:rsid w:val="44F9338D"/>
    <w:rsid w:val="451A0BBD"/>
    <w:rsid w:val="459C4852"/>
    <w:rsid w:val="45CD7101"/>
    <w:rsid w:val="45FD1795"/>
    <w:rsid w:val="462A672B"/>
    <w:rsid w:val="464D5AF6"/>
    <w:rsid w:val="465869CB"/>
    <w:rsid w:val="4671302D"/>
    <w:rsid w:val="468A45C0"/>
    <w:rsid w:val="46E572E3"/>
    <w:rsid w:val="47431429"/>
    <w:rsid w:val="475C698F"/>
    <w:rsid w:val="476B76B7"/>
    <w:rsid w:val="47AF2F63"/>
    <w:rsid w:val="47F9565F"/>
    <w:rsid w:val="48627FD5"/>
    <w:rsid w:val="4871646A"/>
    <w:rsid w:val="487214BB"/>
    <w:rsid w:val="48825526"/>
    <w:rsid w:val="48877791"/>
    <w:rsid w:val="48987E84"/>
    <w:rsid w:val="48A20F84"/>
    <w:rsid w:val="48A426A4"/>
    <w:rsid w:val="48A65FBD"/>
    <w:rsid w:val="48C948A8"/>
    <w:rsid w:val="48D00479"/>
    <w:rsid w:val="48DA400F"/>
    <w:rsid w:val="4901159C"/>
    <w:rsid w:val="491E7B0D"/>
    <w:rsid w:val="49351245"/>
    <w:rsid w:val="493C4083"/>
    <w:rsid w:val="496F29A9"/>
    <w:rsid w:val="49B93C25"/>
    <w:rsid w:val="49C90D0E"/>
    <w:rsid w:val="49CD089D"/>
    <w:rsid w:val="49EC3FFA"/>
    <w:rsid w:val="4A08695A"/>
    <w:rsid w:val="4A0A4480"/>
    <w:rsid w:val="4A2319E6"/>
    <w:rsid w:val="4A370CCC"/>
    <w:rsid w:val="4A791CB3"/>
    <w:rsid w:val="4A8C0F12"/>
    <w:rsid w:val="4A8F26EE"/>
    <w:rsid w:val="4A9203FB"/>
    <w:rsid w:val="4AAE4458"/>
    <w:rsid w:val="4ABD5996"/>
    <w:rsid w:val="4AE051E1"/>
    <w:rsid w:val="4B107611"/>
    <w:rsid w:val="4B1332AD"/>
    <w:rsid w:val="4B141101"/>
    <w:rsid w:val="4B1E34A5"/>
    <w:rsid w:val="4B26353C"/>
    <w:rsid w:val="4B2772B4"/>
    <w:rsid w:val="4B2D4B89"/>
    <w:rsid w:val="4B3A344A"/>
    <w:rsid w:val="4B505DB2"/>
    <w:rsid w:val="4B524331"/>
    <w:rsid w:val="4BA34822"/>
    <w:rsid w:val="4BBE19C6"/>
    <w:rsid w:val="4BC350F3"/>
    <w:rsid w:val="4BCB40E3"/>
    <w:rsid w:val="4BDE0647"/>
    <w:rsid w:val="4BE21507"/>
    <w:rsid w:val="4C0F5D7E"/>
    <w:rsid w:val="4C12586E"/>
    <w:rsid w:val="4C3E6663"/>
    <w:rsid w:val="4C707486"/>
    <w:rsid w:val="4C71428E"/>
    <w:rsid w:val="4C795D27"/>
    <w:rsid w:val="4CA8067A"/>
    <w:rsid w:val="4CAA019C"/>
    <w:rsid w:val="4CB90F0B"/>
    <w:rsid w:val="4CBD7ED0"/>
    <w:rsid w:val="4CE27936"/>
    <w:rsid w:val="4CF451B4"/>
    <w:rsid w:val="4D0863D7"/>
    <w:rsid w:val="4D475204"/>
    <w:rsid w:val="4D502A87"/>
    <w:rsid w:val="4D6A6788"/>
    <w:rsid w:val="4D6C0FAE"/>
    <w:rsid w:val="4D7C5695"/>
    <w:rsid w:val="4D975FF3"/>
    <w:rsid w:val="4DDF3D51"/>
    <w:rsid w:val="4DF427AC"/>
    <w:rsid w:val="4DF47921"/>
    <w:rsid w:val="4E2D698F"/>
    <w:rsid w:val="4E342B6B"/>
    <w:rsid w:val="4E423A35"/>
    <w:rsid w:val="4E4837C9"/>
    <w:rsid w:val="4E52289A"/>
    <w:rsid w:val="4E7445BE"/>
    <w:rsid w:val="4E7B00C8"/>
    <w:rsid w:val="4E861FF3"/>
    <w:rsid w:val="4E936EFC"/>
    <w:rsid w:val="4ED432AF"/>
    <w:rsid w:val="4EFD45B3"/>
    <w:rsid w:val="4F04663F"/>
    <w:rsid w:val="4F092653"/>
    <w:rsid w:val="4F1162B1"/>
    <w:rsid w:val="4F604B42"/>
    <w:rsid w:val="4F9E10F1"/>
    <w:rsid w:val="4FD13EA5"/>
    <w:rsid w:val="4FD149DA"/>
    <w:rsid w:val="4FD17574"/>
    <w:rsid w:val="500F321B"/>
    <w:rsid w:val="501047BA"/>
    <w:rsid w:val="50137E07"/>
    <w:rsid w:val="502350D7"/>
    <w:rsid w:val="50463D38"/>
    <w:rsid w:val="50633C92"/>
    <w:rsid w:val="506F05E8"/>
    <w:rsid w:val="50984EAF"/>
    <w:rsid w:val="50B74C36"/>
    <w:rsid w:val="510C6DC2"/>
    <w:rsid w:val="51134562"/>
    <w:rsid w:val="511C5F3A"/>
    <w:rsid w:val="51372EF8"/>
    <w:rsid w:val="515E4AE3"/>
    <w:rsid w:val="517150B0"/>
    <w:rsid w:val="51BC69A8"/>
    <w:rsid w:val="51C21AE4"/>
    <w:rsid w:val="51D374BC"/>
    <w:rsid w:val="51E63A25"/>
    <w:rsid w:val="5204764B"/>
    <w:rsid w:val="52285DEB"/>
    <w:rsid w:val="5247070E"/>
    <w:rsid w:val="52667C06"/>
    <w:rsid w:val="527511DD"/>
    <w:rsid w:val="528154FB"/>
    <w:rsid w:val="52A15B9E"/>
    <w:rsid w:val="52DC2732"/>
    <w:rsid w:val="52E27191"/>
    <w:rsid w:val="530103EA"/>
    <w:rsid w:val="531136B2"/>
    <w:rsid w:val="536D70F9"/>
    <w:rsid w:val="53786DFC"/>
    <w:rsid w:val="53965BE5"/>
    <w:rsid w:val="53AA2830"/>
    <w:rsid w:val="53C9715A"/>
    <w:rsid w:val="54064A62"/>
    <w:rsid w:val="540D1447"/>
    <w:rsid w:val="540D34EB"/>
    <w:rsid w:val="54105231"/>
    <w:rsid w:val="541079BF"/>
    <w:rsid w:val="54235010"/>
    <w:rsid w:val="5427504A"/>
    <w:rsid w:val="54482775"/>
    <w:rsid w:val="544A1EAD"/>
    <w:rsid w:val="547C0F78"/>
    <w:rsid w:val="54A1132C"/>
    <w:rsid w:val="54E12281"/>
    <w:rsid w:val="54ED4648"/>
    <w:rsid w:val="55170720"/>
    <w:rsid w:val="55187B9A"/>
    <w:rsid w:val="555B64D8"/>
    <w:rsid w:val="556E620B"/>
    <w:rsid w:val="55760C1C"/>
    <w:rsid w:val="557E5D22"/>
    <w:rsid w:val="5590632B"/>
    <w:rsid w:val="559B3CF0"/>
    <w:rsid w:val="55A14C48"/>
    <w:rsid w:val="55A51668"/>
    <w:rsid w:val="55A81A65"/>
    <w:rsid w:val="55BD4A9D"/>
    <w:rsid w:val="55C466AE"/>
    <w:rsid w:val="55CA2C12"/>
    <w:rsid w:val="55ED726C"/>
    <w:rsid w:val="561548D9"/>
    <w:rsid w:val="562465C7"/>
    <w:rsid w:val="56250AC9"/>
    <w:rsid w:val="56270168"/>
    <w:rsid w:val="563805C7"/>
    <w:rsid w:val="56591F04"/>
    <w:rsid w:val="567E247E"/>
    <w:rsid w:val="567F70B9"/>
    <w:rsid w:val="56AB5BA7"/>
    <w:rsid w:val="56C1236A"/>
    <w:rsid w:val="56CE4A87"/>
    <w:rsid w:val="56DE2F1C"/>
    <w:rsid w:val="56E7711A"/>
    <w:rsid w:val="56FD4E00"/>
    <w:rsid w:val="571E1ADA"/>
    <w:rsid w:val="573D61C8"/>
    <w:rsid w:val="576B07C1"/>
    <w:rsid w:val="57713D91"/>
    <w:rsid w:val="579A28D4"/>
    <w:rsid w:val="57B27BCD"/>
    <w:rsid w:val="57CE5437"/>
    <w:rsid w:val="57F43AD5"/>
    <w:rsid w:val="57FF139C"/>
    <w:rsid w:val="580E68E9"/>
    <w:rsid w:val="582C7CB7"/>
    <w:rsid w:val="585C27ED"/>
    <w:rsid w:val="586839CE"/>
    <w:rsid w:val="588872F1"/>
    <w:rsid w:val="588A4DBE"/>
    <w:rsid w:val="58936402"/>
    <w:rsid w:val="589D2963"/>
    <w:rsid w:val="589F09AD"/>
    <w:rsid w:val="58D1038E"/>
    <w:rsid w:val="58D90EA3"/>
    <w:rsid w:val="58F76003"/>
    <w:rsid w:val="590B1FE0"/>
    <w:rsid w:val="591F645A"/>
    <w:rsid w:val="59352B9C"/>
    <w:rsid w:val="59534DBC"/>
    <w:rsid w:val="595B4CF8"/>
    <w:rsid w:val="5980259E"/>
    <w:rsid w:val="5984365A"/>
    <w:rsid w:val="598C4EB2"/>
    <w:rsid w:val="59960DDF"/>
    <w:rsid w:val="59CC7CD9"/>
    <w:rsid w:val="59F45AD3"/>
    <w:rsid w:val="59F644BC"/>
    <w:rsid w:val="59FA3DB7"/>
    <w:rsid w:val="5A0C27F9"/>
    <w:rsid w:val="5A161F22"/>
    <w:rsid w:val="5A596FEA"/>
    <w:rsid w:val="5A6574B1"/>
    <w:rsid w:val="5AB13779"/>
    <w:rsid w:val="5AB42FF2"/>
    <w:rsid w:val="5AB53F94"/>
    <w:rsid w:val="5AC02939"/>
    <w:rsid w:val="5AC72FCB"/>
    <w:rsid w:val="5ADE2AB8"/>
    <w:rsid w:val="5AE60A85"/>
    <w:rsid w:val="5AF909A5"/>
    <w:rsid w:val="5B1909C7"/>
    <w:rsid w:val="5B842886"/>
    <w:rsid w:val="5BBD4178"/>
    <w:rsid w:val="5BC50C3A"/>
    <w:rsid w:val="5BCE70C5"/>
    <w:rsid w:val="5BD60666"/>
    <w:rsid w:val="5BF7749D"/>
    <w:rsid w:val="5BF94355"/>
    <w:rsid w:val="5BFB1E39"/>
    <w:rsid w:val="5C013209"/>
    <w:rsid w:val="5C0D1F6C"/>
    <w:rsid w:val="5C2A44A0"/>
    <w:rsid w:val="5C3B3C36"/>
    <w:rsid w:val="5C6915C0"/>
    <w:rsid w:val="5C8016F5"/>
    <w:rsid w:val="5C8E7193"/>
    <w:rsid w:val="5C9F4EFC"/>
    <w:rsid w:val="5CA814EF"/>
    <w:rsid w:val="5CE648D9"/>
    <w:rsid w:val="5D2109E2"/>
    <w:rsid w:val="5D2371F4"/>
    <w:rsid w:val="5D4D185D"/>
    <w:rsid w:val="5D5A0E23"/>
    <w:rsid w:val="5DC95E3E"/>
    <w:rsid w:val="5DE228DA"/>
    <w:rsid w:val="5E3A3433"/>
    <w:rsid w:val="5E3D2C1E"/>
    <w:rsid w:val="5E521D73"/>
    <w:rsid w:val="5E8343A9"/>
    <w:rsid w:val="5E99597B"/>
    <w:rsid w:val="5EA06D09"/>
    <w:rsid w:val="5F2159EB"/>
    <w:rsid w:val="5F294F51"/>
    <w:rsid w:val="5F2B10C1"/>
    <w:rsid w:val="5F3344A6"/>
    <w:rsid w:val="5F4527B1"/>
    <w:rsid w:val="5F4B136B"/>
    <w:rsid w:val="5F5226F9"/>
    <w:rsid w:val="5F5A1F32"/>
    <w:rsid w:val="5F9F280A"/>
    <w:rsid w:val="5FB55904"/>
    <w:rsid w:val="5FCD244A"/>
    <w:rsid w:val="5FDB7432"/>
    <w:rsid w:val="5FEB66AA"/>
    <w:rsid w:val="5FED41D0"/>
    <w:rsid w:val="604F4E8B"/>
    <w:rsid w:val="60874625"/>
    <w:rsid w:val="6087600F"/>
    <w:rsid w:val="60911000"/>
    <w:rsid w:val="609D5D51"/>
    <w:rsid w:val="60DD208F"/>
    <w:rsid w:val="60FD390A"/>
    <w:rsid w:val="610E65EA"/>
    <w:rsid w:val="612C614A"/>
    <w:rsid w:val="614606FF"/>
    <w:rsid w:val="614D362B"/>
    <w:rsid w:val="616C5544"/>
    <w:rsid w:val="617A21F2"/>
    <w:rsid w:val="61880654"/>
    <w:rsid w:val="61A75EE6"/>
    <w:rsid w:val="61B94695"/>
    <w:rsid w:val="61D81393"/>
    <w:rsid w:val="61E810F3"/>
    <w:rsid w:val="61F92C11"/>
    <w:rsid w:val="62126188"/>
    <w:rsid w:val="62197F66"/>
    <w:rsid w:val="6255741D"/>
    <w:rsid w:val="62845AF8"/>
    <w:rsid w:val="62853A5A"/>
    <w:rsid w:val="628A058C"/>
    <w:rsid w:val="629E7A04"/>
    <w:rsid w:val="62A20C9B"/>
    <w:rsid w:val="62C02788"/>
    <w:rsid w:val="62C819C9"/>
    <w:rsid w:val="62E21FE6"/>
    <w:rsid w:val="63154ED4"/>
    <w:rsid w:val="633C3B99"/>
    <w:rsid w:val="635A392B"/>
    <w:rsid w:val="636C365E"/>
    <w:rsid w:val="63B20812"/>
    <w:rsid w:val="63C9171E"/>
    <w:rsid w:val="63E37DC4"/>
    <w:rsid w:val="63E9223E"/>
    <w:rsid w:val="63EE0517"/>
    <w:rsid w:val="63F51B25"/>
    <w:rsid w:val="63FC70D8"/>
    <w:rsid w:val="63FD0C43"/>
    <w:rsid w:val="64373C6C"/>
    <w:rsid w:val="64721148"/>
    <w:rsid w:val="64873418"/>
    <w:rsid w:val="64946C76"/>
    <w:rsid w:val="64A01811"/>
    <w:rsid w:val="64A62BA0"/>
    <w:rsid w:val="64A97355"/>
    <w:rsid w:val="64DB0A9B"/>
    <w:rsid w:val="64E60CCD"/>
    <w:rsid w:val="64E70391"/>
    <w:rsid w:val="64F13AFA"/>
    <w:rsid w:val="64FA71FD"/>
    <w:rsid w:val="6504346E"/>
    <w:rsid w:val="653231E0"/>
    <w:rsid w:val="653466AA"/>
    <w:rsid w:val="655C6080"/>
    <w:rsid w:val="65956E9C"/>
    <w:rsid w:val="659B3074"/>
    <w:rsid w:val="65AD0CAB"/>
    <w:rsid w:val="65D325C5"/>
    <w:rsid w:val="65D335CC"/>
    <w:rsid w:val="66370405"/>
    <w:rsid w:val="663A7B4B"/>
    <w:rsid w:val="66664CDC"/>
    <w:rsid w:val="66D9725C"/>
    <w:rsid w:val="66FD388B"/>
    <w:rsid w:val="670342D9"/>
    <w:rsid w:val="67187D7E"/>
    <w:rsid w:val="67256946"/>
    <w:rsid w:val="67391BAE"/>
    <w:rsid w:val="673D57EE"/>
    <w:rsid w:val="674249FE"/>
    <w:rsid w:val="676236F6"/>
    <w:rsid w:val="676C6D60"/>
    <w:rsid w:val="67E45EB9"/>
    <w:rsid w:val="67E81206"/>
    <w:rsid w:val="680858A8"/>
    <w:rsid w:val="685E6255"/>
    <w:rsid w:val="68623328"/>
    <w:rsid w:val="68652E57"/>
    <w:rsid w:val="68A700B1"/>
    <w:rsid w:val="68AA4BD1"/>
    <w:rsid w:val="68AE4961"/>
    <w:rsid w:val="68CA24AA"/>
    <w:rsid w:val="68CA3301"/>
    <w:rsid w:val="69185370"/>
    <w:rsid w:val="691B3238"/>
    <w:rsid w:val="692319CD"/>
    <w:rsid w:val="697316CA"/>
    <w:rsid w:val="69810513"/>
    <w:rsid w:val="6982299A"/>
    <w:rsid w:val="69AC6EAA"/>
    <w:rsid w:val="69BB5EAF"/>
    <w:rsid w:val="69CC4E56"/>
    <w:rsid w:val="69D12F28"/>
    <w:rsid w:val="69F06D97"/>
    <w:rsid w:val="6A0C1395"/>
    <w:rsid w:val="6A164324"/>
    <w:rsid w:val="6A2B0E0F"/>
    <w:rsid w:val="6A325E38"/>
    <w:rsid w:val="6A341D08"/>
    <w:rsid w:val="6A4D74B4"/>
    <w:rsid w:val="6A6E6B8D"/>
    <w:rsid w:val="6A7A0D56"/>
    <w:rsid w:val="6A99742E"/>
    <w:rsid w:val="6AAE056C"/>
    <w:rsid w:val="6AC83870"/>
    <w:rsid w:val="6ADE75EA"/>
    <w:rsid w:val="6AE4463F"/>
    <w:rsid w:val="6AE9245B"/>
    <w:rsid w:val="6B0B45C9"/>
    <w:rsid w:val="6B110B6E"/>
    <w:rsid w:val="6B23319C"/>
    <w:rsid w:val="6B240C85"/>
    <w:rsid w:val="6B25626E"/>
    <w:rsid w:val="6B281E40"/>
    <w:rsid w:val="6B2F7D93"/>
    <w:rsid w:val="6B477A2A"/>
    <w:rsid w:val="6B5B46E4"/>
    <w:rsid w:val="6B6F018F"/>
    <w:rsid w:val="6B8974A3"/>
    <w:rsid w:val="6B924B34"/>
    <w:rsid w:val="6BAF2580"/>
    <w:rsid w:val="6BF21607"/>
    <w:rsid w:val="6C186A79"/>
    <w:rsid w:val="6C4E6C53"/>
    <w:rsid w:val="6C663340"/>
    <w:rsid w:val="6C802401"/>
    <w:rsid w:val="6C866725"/>
    <w:rsid w:val="6C917C2E"/>
    <w:rsid w:val="6C965F22"/>
    <w:rsid w:val="6CC67FFB"/>
    <w:rsid w:val="6CFA5231"/>
    <w:rsid w:val="6D0E46B6"/>
    <w:rsid w:val="6D321474"/>
    <w:rsid w:val="6D3B47CD"/>
    <w:rsid w:val="6D3F3B91"/>
    <w:rsid w:val="6D6B0F4D"/>
    <w:rsid w:val="6D8B527C"/>
    <w:rsid w:val="6DCF3167"/>
    <w:rsid w:val="6DD67AF9"/>
    <w:rsid w:val="6DE3428C"/>
    <w:rsid w:val="6DE85211"/>
    <w:rsid w:val="6DF80910"/>
    <w:rsid w:val="6E061BC4"/>
    <w:rsid w:val="6E493AC6"/>
    <w:rsid w:val="6E5B52BA"/>
    <w:rsid w:val="6E616A46"/>
    <w:rsid w:val="6E696063"/>
    <w:rsid w:val="6E860227"/>
    <w:rsid w:val="6E965031"/>
    <w:rsid w:val="6EC419D5"/>
    <w:rsid w:val="6ECC76A7"/>
    <w:rsid w:val="6F097EE8"/>
    <w:rsid w:val="6F125A4E"/>
    <w:rsid w:val="6F675D4D"/>
    <w:rsid w:val="6F800BBD"/>
    <w:rsid w:val="70003633"/>
    <w:rsid w:val="700E1A9F"/>
    <w:rsid w:val="70251764"/>
    <w:rsid w:val="703A480D"/>
    <w:rsid w:val="706758D9"/>
    <w:rsid w:val="70952446"/>
    <w:rsid w:val="70D50A94"/>
    <w:rsid w:val="70D56A6F"/>
    <w:rsid w:val="70F42CAF"/>
    <w:rsid w:val="71084840"/>
    <w:rsid w:val="71194366"/>
    <w:rsid w:val="711A4EA6"/>
    <w:rsid w:val="712C4256"/>
    <w:rsid w:val="713629EE"/>
    <w:rsid w:val="715708A1"/>
    <w:rsid w:val="716562BC"/>
    <w:rsid w:val="71791D68"/>
    <w:rsid w:val="719D10DA"/>
    <w:rsid w:val="71AA2CF2"/>
    <w:rsid w:val="71AB5C3F"/>
    <w:rsid w:val="71C54FAD"/>
    <w:rsid w:val="72077373"/>
    <w:rsid w:val="72170B4D"/>
    <w:rsid w:val="721B77F3"/>
    <w:rsid w:val="72343EE1"/>
    <w:rsid w:val="72636DB3"/>
    <w:rsid w:val="727D43BB"/>
    <w:rsid w:val="72E13509"/>
    <w:rsid w:val="72EB27F1"/>
    <w:rsid w:val="732B0E40"/>
    <w:rsid w:val="732B695F"/>
    <w:rsid w:val="73467A28"/>
    <w:rsid w:val="73582B02"/>
    <w:rsid w:val="7372081D"/>
    <w:rsid w:val="73972979"/>
    <w:rsid w:val="73A11102"/>
    <w:rsid w:val="73AE20DE"/>
    <w:rsid w:val="73BB68C1"/>
    <w:rsid w:val="73BC418E"/>
    <w:rsid w:val="74084CD0"/>
    <w:rsid w:val="740D6797"/>
    <w:rsid w:val="742973D0"/>
    <w:rsid w:val="745443C6"/>
    <w:rsid w:val="74566390"/>
    <w:rsid w:val="746B38CD"/>
    <w:rsid w:val="7484619F"/>
    <w:rsid w:val="748610B8"/>
    <w:rsid w:val="74B450F1"/>
    <w:rsid w:val="74E4574A"/>
    <w:rsid w:val="753A7929"/>
    <w:rsid w:val="757D0F1B"/>
    <w:rsid w:val="758D27E2"/>
    <w:rsid w:val="75B634FA"/>
    <w:rsid w:val="75D152D1"/>
    <w:rsid w:val="75E43528"/>
    <w:rsid w:val="766D176F"/>
    <w:rsid w:val="76823847"/>
    <w:rsid w:val="76967A9F"/>
    <w:rsid w:val="76984A3E"/>
    <w:rsid w:val="76AE3FCC"/>
    <w:rsid w:val="76BB3D64"/>
    <w:rsid w:val="76E725A3"/>
    <w:rsid w:val="770B219A"/>
    <w:rsid w:val="77381D7D"/>
    <w:rsid w:val="77442411"/>
    <w:rsid w:val="77C71EF7"/>
    <w:rsid w:val="77EF6976"/>
    <w:rsid w:val="77F43EF6"/>
    <w:rsid w:val="78224195"/>
    <w:rsid w:val="788A485A"/>
    <w:rsid w:val="78AD259F"/>
    <w:rsid w:val="78D90AE2"/>
    <w:rsid w:val="78DE3795"/>
    <w:rsid w:val="78FE0165"/>
    <w:rsid w:val="79075EAB"/>
    <w:rsid w:val="794F7618"/>
    <w:rsid w:val="795C61F7"/>
    <w:rsid w:val="79B37DE1"/>
    <w:rsid w:val="79D22A4F"/>
    <w:rsid w:val="79E76585"/>
    <w:rsid w:val="79F503F9"/>
    <w:rsid w:val="7A0348C4"/>
    <w:rsid w:val="7A16629B"/>
    <w:rsid w:val="7A1A10CD"/>
    <w:rsid w:val="7A2001FE"/>
    <w:rsid w:val="7A287E87"/>
    <w:rsid w:val="7A2E1215"/>
    <w:rsid w:val="7A637111"/>
    <w:rsid w:val="7A731901"/>
    <w:rsid w:val="7AB134C1"/>
    <w:rsid w:val="7AE77D42"/>
    <w:rsid w:val="7B04546D"/>
    <w:rsid w:val="7B141C67"/>
    <w:rsid w:val="7B4231CA"/>
    <w:rsid w:val="7B4E7DC1"/>
    <w:rsid w:val="7B631670"/>
    <w:rsid w:val="7B7404CA"/>
    <w:rsid w:val="7B75534E"/>
    <w:rsid w:val="7BB06386"/>
    <w:rsid w:val="7BB24615"/>
    <w:rsid w:val="7BB3231A"/>
    <w:rsid w:val="7BC41E31"/>
    <w:rsid w:val="7BC56B27"/>
    <w:rsid w:val="7BD818F9"/>
    <w:rsid w:val="7BE22ACA"/>
    <w:rsid w:val="7BFF2E69"/>
    <w:rsid w:val="7BFF7729"/>
    <w:rsid w:val="7C195B55"/>
    <w:rsid w:val="7C63789C"/>
    <w:rsid w:val="7C6768EA"/>
    <w:rsid w:val="7CBB317C"/>
    <w:rsid w:val="7CCB71F0"/>
    <w:rsid w:val="7CCF0A8E"/>
    <w:rsid w:val="7CFA3C23"/>
    <w:rsid w:val="7D002EF8"/>
    <w:rsid w:val="7D245712"/>
    <w:rsid w:val="7D2A5F61"/>
    <w:rsid w:val="7D305939"/>
    <w:rsid w:val="7D8E0536"/>
    <w:rsid w:val="7D9013BB"/>
    <w:rsid w:val="7DC575AC"/>
    <w:rsid w:val="7DDF214A"/>
    <w:rsid w:val="7DE52126"/>
    <w:rsid w:val="7DF804B8"/>
    <w:rsid w:val="7E1150D6"/>
    <w:rsid w:val="7E152E18"/>
    <w:rsid w:val="7E437985"/>
    <w:rsid w:val="7E8146C3"/>
    <w:rsid w:val="7E8F60F1"/>
    <w:rsid w:val="7E990EDE"/>
    <w:rsid w:val="7E9924AE"/>
    <w:rsid w:val="7EA45F4A"/>
    <w:rsid w:val="7ECB797B"/>
    <w:rsid w:val="7ECC250D"/>
    <w:rsid w:val="7EE14F0A"/>
    <w:rsid w:val="7EED5B43"/>
    <w:rsid w:val="7EEE2778"/>
    <w:rsid w:val="7F0E7DDC"/>
    <w:rsid w:val="7F201A75"/>
    <w:rsid w:val="7F35512C"/>
    <w:rsid w:val="7F6B0281"/>
    <w:rsid w:val="7FCF6FF7"/>
    <w:rsid w:val="7FD91C23"/>
    <w:rsid w:val="7FF56A5D"/>
    <w:rsid w:val="7FFD1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4">
    <w:name w:val="Table Grid"/>
    <w:basedOn w:val="3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">
    <w:name w:val="Hyperlink"/>
    <w:basedOn w:val="5"/>
    <w:autoRedefine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customXml" Target="../customXml/item1.xm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27905;&#21733;\AppData\Roaming\kingsoft\office6\templates\download\3298420c-f424-4b89-9188-0c0a16cba1f1\&#31616;&#32422;&#25252;&#22763;&#38271;&#27714;&#32844;&#31616;&#21382;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简约护士长求职简历.docx</Template>
  <Pages>3</Pages>
  <Words>0</Words>
  <Characters>0</Characters>
  <Lines>0</Lines>
  <Paragraphs>0</Paragraphs>
  <TotalTime>148</TotalTime>
  <ScaleCrop>false</ScaleCrop>
  <LinksUpToDate>false</LinksUpToDate>
  <CharactersWithSpaces>5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2024-04-25T09:00:00Z</dcterms:created>
  <dc:creator>柯里昂先生</dc:creator>
  <cp:lastModifiedBy>柯里昂先生</cp:lastModifiedBy>
  <dcterms:modified xsi:type="dcterms:W3CDTF">2024-05-06T06:33:15Z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8C6B01F5A0A849D4899A90C632C4C373_13</vt:lpwstr>
  </property>
  <property fmtid="{D5CDD505-2E9C-101B-9397-08002B2CF9AE}" pid="4" name="KSOTemplateUUID">
    <vt:lpwstr>v1.0_mb_t8en+GxNQzvzMB3Q77fglQ==</vt:lpwstr>
  </property>
</Properties>
</file>